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030A7BA" w14:textId="357BC744" w:rsidR="004E6A7C" w:rsidRPr="00631C3D" w:rsidRDefault="00631C3D" w:rsidP="00355569">
      <w:pPr>
        <w:pStyle w:val="2"/>
        <w:widowControl w:val="0"/>
        <w:spacing w:line="480" w:lineRule="auto"/>
        <w:jc w:val="both"/>
        <w:rPr>
          <w:iCs/>
          <w:lang w:val="en-CA"/>
        </w:rPr>
      </w:pPr>
      <w:r w:rsidRPr="00631C3D">
        <w:rPr>
          <w:iCs/>
          <w:lang w:val="en-CA"/>
        </w:rPr>
        <w:t>SUPPORTING INFORMATION</w:t>
      </w:r>
    </w:p>
    <w:p w14:paraId="35FC511A" w14:textId="77777777" w:rsidR="0091610F" w:rsidRDefault="0091610F" w:rsidP="00355569">
      <w:pPr>
        <w:widowControl w:val="0"/>
        <w:spacing w:line="480" w:lineRule="auto"/>
        <w:jc w:val="both"/>
        <w:rPr>
          <w:rFonts w:asciiTheme="minorHAnsi" w:hAnsiTheme="minorHAnsi" w:cstheme="minorHAnsi"/>
        </w:rPr>
      </w:pPr>
    </w:p>
    <w:p w14:paraId="6E2B7466" w14:textId="77777777" w:rsidR="00382F24" w:rsidRDefault="00382F24" w:rsidP="00355569">
      <w:pPr>
        <w:spacing w:line="480" w:lineRule="auto"/>
        <w:jc w:val="both"/>
        <w:rPr>
          <w:b/>
          <w:bCs/>
          <w:sz w:val="22"/>
        </w:rPr>
      </w:pPr>
      <w:r>
        <w:rPr>
          <w:b/>
          <w:bCs/>
          <w:sz w:val="22"/>
        </w:rPr>
        <w:t>SUPPLEMENTARY METHODS</w:t>
      </w:r>
    </w:p>
    <w:p w14:paraId="1037855E" w14:textId="2A3BB7EA" w:rsidR="00382F24" w:rsidRDefault="00382F24" w:rsidP="00355569">
      <w:pPr>
        <w:spacing w:line="480" w:lineRule="auto"/>
        <w:jc w:val="both"/>
        <w:rPr>
          <w:b/>
          <w:bCs/>
          <w:sz w:val="22"/>
        </w:rPr>
      </w:pPr>
      <w:r>
        <w:rPr>
          <w:b/>
          <w:bCs/>
          <w:sz w:val="22"/>
        </w:rPr>
        <w:t>Detailed methods involved in proteomics:</w:t>
      </w:r>
    </w:p>
    <w:p w14:paraId="3D0427AA" w14:textId="77777777" w:rsidR="00382F24" w:rsidRPr="00D86B50" w:rsidRDefault="00382F24" w:rsidP="00355569">
      <w:pPr>
        <w:spacing w:line="480" w:lineRule="auto"/>
        <w:jc w:val="both"/>
        <w:rPr>
          <w:b/>
          <w:bCs/>
          <w:sz w:val="22"/>
        </w:rPr>
      </w:pPr>
      <w:r w:rsidRPr="00D86B50">
        <w:rPr>
          <w:b/>
          <w:bCs/>
          <w:sz w:val="22"/>
        </w:rPr>
        <w:t>Protein extraction and preparation</w:t>
      </w:r>
    </w:p>
    <w:p w14:paraId="6372674B" w14:textId="4140FF31" w:rsidR="00382F24" w:rsidRPr="00D86B50" w:rsidRDefault="00355569" w:rsidP="00355569">
      <w:pPr>
        <w:spacing w:line="480" w:lineRule="auto"/>
        <w:jc w:val="both"/>
      </w:pPr>
      <w:r>
        <w:t xml:space="preserve">  </w:t>
      </w:r>
      <w:r w:rsidR="00382F24" w:rsidRPr="00D86B50">
        <w:t>Initially, MeJA-primed tea leaves samples (approximately 500 mg of each portion) were ground to a fine powder in liquid nitrogen. Then treated with lysis buffer (7 M urea, 2 M thiourea, 4% 3-[(3-</w:t>
      </w:r>
      <w:proofErr w:type="gramStart"/>
      <w:r w:rsidR="00382F24" w:rsidRPr="00D86B50">
        <w:t>cholamidopropyl)dimethylammonio</w:t>
      </w:r>
      <w:proofErr w:type="gramEnd"/>
      <w:r w:rsidR="00382F24" w:rsidRPr="00D86B50">
        <w:t xml:space="preserve">]propanesulfonate (CHAPS), 40 mM Tris-HCl, pH 8.5) containing 1 mM </w:t>
      </w:r>
      <w:proofErr w:type="spellStart"/>
      <w:r w:rsidR="00382F24" w:rsidRPr="00D86B50">
        <w:t>phenylmethylsulfonyl</w:t>
      </w:r>
      <w:proofErr w:type="spellEnd"/>
      <w:r w:rsidR="00382F24" w:rsidRPr="00D86B50">
        <w:t xml:space="preserve"> fluoride (PMSF) and 2 mM ethylene diamine </w:t>
      </w:r>
      <w:proofErr w:type="spellStart"/>
      <w:r w:rsidR="00382F24" w:rsidRPr="00D86B50">
        <w:t>tetraacetic</w:t>
      </w:r>
      <w:proofErr w:type="spellEnd"/>
      <w:r w:rsidR="00382F24" w:rsidRPr="00D86B50">
        <w:t xml:space="preserve"> acid (EDTA). After 5 min, 10 mM (final concentration) dithiothreitol (DTT) was added. The suspensions were all kept on the ice and sonicated for 15 min, and then centrifuged at 25,000 </w:t>
      </w:r>
      <w:r w:rsidR="00382F24" w:rsidRPr="00125D34">
        <w:rPr>
          <w:i/>
          <w:iCs/>
        </w:rPr>
        <w:t>g</w:t>
      </w:r>
      <w:r w:rsidR="00382F24" w:rsidRPr="00D86B50">
        <w:t xml:space="preserve"> (4°C) for 20 min. Supernatants were transferred to a new tube and treated with 5-fold volume of pre-cooled acetone in relation to the supernatant volume. Proteins were precipitated at -20°C for 2 h then centrifuged at 16,000 </w:t>
      </w:r>
      <w:r w:rsidR="00382F24" w:rsidRPr="00125D34">
        <w:rPr>
          <w:i/>
          <w:iCs/>
        </w:rPr>
        <w:t>g</w:t>
      </w:r>
      <w:r w:rsidR="00125D34">
        <w:rPr>
          <w:i/>
          <w:iCs/>
        </w:rPr>
        <w:t xml:space="preserve"> </w:t>
      </w:r>
      <w:r w:rsidR="00382F24" w:rsidRPr="00D86B50">
        <w:t xml:space="preserve">(4°C) for 20 min and the supernatant transferred to a collection tube. Subsequently, the steps were repeated. The combined supernatants were incubated at 56°C for 1 h and then treated with 55 mM iodoacetamide (IAM) for 45 min in darkness. Supernatants were thoroughly mixed with pre-cooled acetone for 2 h at -20°C and then centrifuged at 25,000 </w:t>
      </w:r>
      <w:r w:rsidR="00382F24" w:rsidRPr="00125D34">
        <w:rPr>
          <w:i/>
          <w:iCs/>
        </w:rPr>
        <w:t>g</w:t>
      </w:r>
      <w:r w:rsidR="00382F24" w:rsidRPr="00D86B50">
        <w:t xml:space="preserve"> (4°C) for 20 min. And supernatants were discarded. Pellets were air-dried for 5 min before being dissolved in 500 μL 0.5 M tetraethylammonium bromide (TEAB) and sonicated at 200 W for 15 min. Samples were centrifuged at 25,000 </w:t>
      </w:r>
      <w:r w:rsidR="00382F24" w:rsidRPr="00125D34">
        <w:rPr>
          <w:i/>
          <w:iCs/>
        </w:rPr>
        <w:t>g</w:t>
      </w:r>
      <w:r w:rsidR="00382F24" w:rsidRPr="00D86B50">
        <w:t xml:space="preserve"> (4°C) for 20 min and then stored at -80°C for further analysis.</w:t>
      </w:r>
    </w:p>
    <w:p w14:paraId="36F18D7A" w14:textId="77777777" w:rsidR="00382F24" w:rsidRPr="00D86B50" w:rsidRDefault="00382F24" w:rsidP="00355569">
      <w:pPr>
        <w:spacing w:line="480" w:lineRule="auto"/>
        <w:jc w:val="both"/>
        <w:rPr>
          <w:b/>
          <w:bCs/>
          <w:sz w:val="22"/>
        </w:rPr>
      </w:pPr>
      <w:r w:rsidRPr="00D86B50">
        <w:rPr>
          <w:b/>
          <w:bCs/>
          <w:sz w:val="22"/>
        </w:rPr>
        <w:t>iTRAQ labeling and strong cation exchange</w:t>
      </w:r>
    </w:p>
    <w:p w14:paraId="6BCD4401" w14:textId="2040615A" w:rsidR="00382F24" w:rsidRPr="00D86B50" w:rsidRDefault="00355569" w:rsidP="00355569">
      <w:pPr>
        <w:spacing w:line="480" w:lineRule="auto"/>
        <w:jc w:val="both"/>
      </w:pPr>
      <w:r>
        <w:t xml:space="preserve">  </w:t>
      </w:r>
      <w:r w:rsidR="00FC04A0">
        <w:t xml:space="preserve">   </w:t>
      </w:r>
      <w:r w:rsidR="00382F24" w:rsidRPr="00D86B50">
        <w:t xml:space="preserve">Total protein (100 </w:t>
      </w:r>
      <w:proofErr w:type="spellStart"/>
      <w:r w:rsidR="00382F24" w:rsidRPr="00D86B50">
        <w:t>μg</w:t>
      </w:r>
      <w:proofErr w:type="spellEnd"/>
      <w:r w:rsidR="00382F24" w:rsidRPr="00D86B50">
        <w:t xml:space="preserve">) from each sample solution was digested with Trypsin Gold (Promega, Madison, WI, USA) (protein to trypsin weight ratio of 20:1) for 4 h at 37°C. Same amount Trypsin </w:t>
      </w:r>
      <w:r w:rsidR="00382F24" w:rsidRPr="00D86B50">
        <w:lastRenderedPageBreak/>
        <w:t>was added, for another 8h digestion at 37°C. Peptides were dried by vacuum centrifugation and then reconstituted and processed in 0.5 M TEAB according to the manufacturer’s protocol for 4-plex iTraq analysis (Applied Biosystems). The samples namely control (0 h), 12 h, 24 h, and 48 h after priming with MeJA, were labeled with different label tags, placed at ambient temperature for 2 h. All samples were mixed and then fractionated using an Ultremex SCX (strong cation exchange) column (4.6 × 250 mm) and the Shimadzu LC-20AB HPLC system (Shimadzu, Kyoto, Japan). The mixtures were dissolved with 4 mL buffer A (25 mM NaH2PO4 in 25% acetonitrile, pH 2.7) and loaded onto a SCX column containing 5-μm particles (Phenomenex) and eluted (1 mL/min) with buffer A for 10 min, followed by 5%-60% buffer B gradient (25</w:t>
      </w:r>
      <w:r w:rsidR="005709D2">
        <w:t xml:space="preserve"> </w:t>
      </w:r>
      <w:r w:rsidR="00382F24" w:rsidRPr="00D86B50">
        <w:t xml:space="preserve">mM NaH2PO4, 1 M </w:t>
      </w:r>
      <w:proofErr w:type="spellStart"/>
      <w:r w:rsidR="00382F24" w:rsidRPr="00D86B50">
        <w:t>KCl</w:t>
      </w:r>
      <w:proofErr w:type="spellEnd"/>
      <w:r w:rsidR="00382F24" w:rsidRPr="00D86B50">
        <w:t xml:space="preserve"> in 25% acetonitrile, pH 2.7) for 25 min, and then a 60-100% buffer B gradient for 2 min. The system was then maintained at 100% buffer B for 1min. Eluted samples were quantified by absorbance at 214 nm. Finally, peptides were pooled into 20 fractions for LC-ESI-MS/MS analysis.</w:t>
      </w:r>
    </w:p>
    <w:p w14:paraId="3CB6CD87" w14:textId="77777777" w:rsidR="00382F24" w:rsidRPr="00D86B50" w:rsidRDefault="00382F24" w:rsidP="00355569">
      <w:pPr>
        <w:spacing w:line="480" w:lineRule="auto"/>
        <w:jc w:val="both"/>
        <w:rPr>
          <w:b/>
          <w:bCs/>
          <w:sz w:val="22"/>
        </w:rPr>
      </w:pPr>
      <w:r w:rsidRPr="00D86B50">
        <w:rPr>
          <w:b/>
          <w:bCs/>
          <w:sz w:val="22"/>
        </w:rPr>
        <w:t>LC-ESI-MS/MS analysis</w:t>
      </w:r>
    </w:p>
    <w:p w14:paraId="16C3E26B" w14:textId="22FDA9EB" w:rsidR="005A3A1E" w:rsidRDefault="00FC04A0" w:rsidP="00355569">
      <w:pPr>
        <w:spacing w:line="480" w:lineRule="auto"/>
        <w:jc w:val="both"/>
      </w:pPr>
      <w:r>
        <w:t xml:space="preserve">  </w:t>
      </w:r>
      <w:r w:rsidR="00382F24" w:rsidRPr="00D86B50">
        <w:t xml:space="preserve">The LC-ESI-MS/MS analysis was based on the Triple TOF 5600 system (AB SCIEX, Concord, ON) with a </w:t>
      </w:r>
      <w:proofErr w:type="spellStart"/>
      <w:r w:rsidR="00382F24" w:rsidRPr="00D86B50">
        <w:t>Nanospray</w:t>
      </w:r>
      <w:proofErr w:type="spellEnd"/>
      <w:r w:rsidR="00382F24" w:rsidRPr="00D86B50">
        <w:t xml:space="preserve"> III source (AB SCIEX, Concord, ON). The 20 fractions were solubilized in buffer A (5% acetonitrile and 1% formic acid in ultrapure water) at a final concentration of 0.5 </w:t>
      </w:r>
      <w:proofErr w:type="spellStart"/>
      <w:r w:rsidR="00382F24" w:rsidRPr="00D86B50">
        <w:t>μg</w:t>
      </w:r>
      <w:proofErr w:type="spellEnd"/>
      <w:r w:rsidR="00382F24" w:rsidRPr="00D86B50">
        <w:t xml:space="preserve">/μL. Samples of 5 μL (2.5 </w:t>
      </w:r>
      <w:proofErr w:type="spellStart"/>
      <w:r w:rsidR="00382F24" w:rsidRPr="00D86B50">
        <w:t>μg</w:t>
      </w:r>
      <w:proofErr w:type="spellEnd"/>
      <w:r w:rsidR="00382F24" w:rsidRPr="00D86B50">
        <w:t xml:space="preserve">) were loaded onto an LC-20AD nano HPLC (Shimadzu, Kyoto, Japan) with the autosampler (2 cm C18 trap column). Then, peptides were eluted and loaded onto a C18 column (10 cm in length, inner diameter 75 μm, packed in-house) at a flow rate of 8 μL/min for 4 min and chromatographed for 35 min using a gradient of 2 to 35% buffer B (95% acetonitrile and 1% formic acid) at a flow rate of 300 </w:t>
      </w:r>
      <w:proofErr w:type="spellStart"/>
      <w:r w:rsidR="00382F24" w:rsidRPr="00D86B50">
        <w:t>nL</w:t>
      </w:r>
      <w:proofErr w:type="spellEnd"/>
      <w:r w:rsidR="00382F24" w:rsidRPr="00D86B50">
        <w:t>/min, followed by ramping up to 60% buffer B within 5 min, up to 80% w</w:t>
      </w:r>
      <w:r w:rsidR="00382F24" w:rsidRPr="00D86B50">
        <w:rPr>
          <w:rFonts w:hint="eastAsia"/>
        </w:rPr>
        <w:t>ithin2 min, maintained isocratic for 2 min, and returned to 5% buffer B in 1 min. Mass spectrometric analysis was depended on a data-dependent manner with full scans of the Orbitrap mass analyzer ( resolution:</w:t>
      </w:r>
      <w:r w:rsidR="00382F24" w:rsidRPr="00125D34">
        <w:t>≥</w:t>
      </w:r>
      <w:r w:rsidR="00382F24" w:rsidRPr="00D86B50">
        <w:rPr>
          <w:rFonts w:hint="eastAsia"/>
        </w:rPr>
        <w:t>30 000 at m/z 400; automatic gain control: 500</w:t>
      </w:r>
      <w:r w:rsidR="00382F24" w:rsidRPr="00D86B50">
        <w:t xml:space="preserve">000 ions). The </w:t>
      </w:r>
      <w:r w:rsidR="00382F24" w:rsidRPr="00D86B50">
        <w:lastRenderedPageBreak/>
        <w:t>30 most intense precursor ions were used for MS/MS fragmentation and detected at a mass resolution of 15000 at m/z 400 with peptides above a 5</w:t>
      </w:r>
      <w:r w:rsidR="001667FC">
        <w:t>-</w:t>
      </w:r>
      <w:r w:rsidR="00382F24" w:rsidRPr="00D86B50">
        <w:t xml:space="preserve">count threshold selected and excluded for 30 s of 30 </w:t>
      </w:r>
      <w:proofErr w:type="spellStart"/>
      <w:r w:rsidR="00382F24" w:rsidRPr="00D86B50">
        <w:t>mDa</w:t>
      </w:r>
      <w:proofErr w:type="spellEnd"/>
      <w:r w:rsidR="00382F24" w:rsidRPr="00D86B50">
        <w:t xml:space="preserve"> mass tolerance. The fragmentation was activated with higher energy collision dissociation. Full Fourier transform mass spectrometry and MS/MS was set to 1 and 0.1 million ions, with a maximum time of accumulation of 2 s.</w:t>
      </w:r>
    </w:p>
    <w:p w14:paraId="4BF794ED" w14:textId="321C660B" w:rsidR="00382F24" w:rsidRPr="00D86B50" w:rsidRDefault="00382F24" w:rsidP="001667FC">
      <w:pPr>
        <w:spacing w:line="480" w:lineRule="auto"/>
        <w:ind w:firstLineChars="100" w:firstLine="240"/>
        <w:jc w:val="both"/>
      </w:pPr>
      <w:r w:rsidRPr="00D86B50">
        <w:t>The general workflow of the iTRAQ experiment is presented in Fig. S1.</w:t>
      </w:r>
    </w:p>
    <w:p w14:paraId="74191C9D" w14:textId="77777777" w:rsidR="00382F24" w:rsidRDefault="00382F24" w:rsidP="00C36798">
      <w:pPr>
        <w:spacing w:line="480" w:lineRule="auto"/>
        <w:rPr>
          <w:b/>
          <w:sz w:val="28"/>
          <w:szCs w:val="28"/>
        </w:rPr>
      </w:pPr>
    </w:p>
    <w:p w14:paraId="026BAF0C" w14:textId="77777777" w:rsidR="00382F24" w:rsidRDefault="00382F24" w:rsidP="00382F24">
      <w:pPr>
        <w:rPr>
          <w:b/>
          <w:sz w:val="28"/>
          <w:szCs w:val="28"/>
        </w:rPr>
      </w:pPr>
    </w:p>
    <w:p w14:paraId="26B35933" w14:textId="77777777" w:rsidR="00B65CF6" w:rsidRPr="001056B6" w:rsidRDefault="00B65CF6" w:rsidP="00A94381">
      <w:pPr>
        <w:widowControl w:val="0"/>
        <w:spacing w:line="480" w:lineRule="auto"/>
        <w:rPr>
          <w:rFonts w:asciiTheme="minorHAnsi" w:hAnsiTheme="minorHAnsi" w:cstheme="minorHAnsi"/>
        </w:rPr>
      </w:pPr>
    </w:p>
    <w:p w14:paraId="2D87135C" w14:textId="7256BC69" w:rsidR="0030613F" w:rsidRPr="00312B39" w:rsidRDefault="00B65CF6" w:rsidP="00312B39">
      <w:pPr>
        <w:jc w:val="center"/>
        <w:rPr>
          <w:b/>
          <w:sz w:val="28"/>
          <w:szCs w:val="28"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21BD609F" wp14:editId="1C66D938">
                <wp:extent cx="5991225" cy="6257925"/>
                <wp:effectExtent l="0" t="0" r="0" b="0"/>
                <wp:docPr id="13" name="画布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/>
                      <wpc:whole/>
                      <wps:wsp>
                        <wps:cNvPr id="105" name="Rounded Rectangle 105"/>
                        <wps:cNvSpPr/>
                        <wps:spPr>
                          <a:xfrm>
                            <a:off x="342900" y="942975"/>
                            <a:ext cx="981075" cy="44767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592CBAE" w14:textId="77777777" w:rsidR="00B65CF6" w:rsidRPr="00D4701A" w:rsidRDefault="00B65CF6" w:rsidP="00B65CF6">
                              <w:pPr>
                                <w:jc w:val="center"/>
                                <w:rPr>
                                  <w:b/>
                                  <w:sz w:val="40"/>
                                  <w:szCs w:val="40"/>
                                </w:rPr>
                              </w:pPr>
                              <w:r w:rsidRPr="00D4701A">
                                <w:rPr>
                                  <w:rFonts w:hint="eastAsia"/>
                                  <w:b/>
                                  <w:sz w:val="40"/>
                                  <w:szCs w:val="40"/>
                                </w:rPr>
                                <w:t>MT_0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8" name="Rounded Rectangle 328"/>
                        <wps:cNvSpPr/>
                        <wps:spPr>
                          <a:xfrm>
                            <a:off x="1427660" y="942975"/>
                            <a:ext cx="1105990" cy="44767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3958B00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40"/>
                                  <w:szCs w:val="40"/>
                                </w:rPr>
                                <w:t>MT_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12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0" name="Rounded Rectangle 330"/>
                        <wps:cNvSpPr/>
                        <wps:spPr>
                          <a:xfrm>
                            <a:off x="2675550" y="942975"/>
                            <a:ext cx="1105535" cy="44767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2EC0F3B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40"/>
                                  <w:szCs w:val="40"/>
                                </w:rPr>
                                <w:t>MT_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24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1" name="Rounded Rectangle 331"/>
                        <wps:cNvSpPr/>
                        <wps:spPr>
                          <a:xfrm>
                            <a:off x="3904275" y="942975"/>
                            <a:ext cx="1105535" cy="44767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8D55AB6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40"/>
                                  <w:szCs w:val="40"/>
                                </w:rPr>
                                <w:t>MT_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40"/>
                                  <w:szCs w:val="40"/>
                                </w:rPr>
                                <w:t>48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06" name="Picture 106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1275374" y="128268"/>
                            <a:ext cx="1306286" cy="73152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09" name="Right Arrow 109"/>
                        <wps:cNvSpPr/>
                        <wps:spPr>
                          <a:xfrm rot="10800000">
                            <a:off x="2675573" y="247650"/>
                            <a:ext cx="504825" cy="416220"/>
                          </a:xfrm>
                          <a:prstGeom prst="rightArrow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2" name="Rounded Rectangle 332"/>
                        <wps:cNvSpPr/>
                        <wps:spPr>
                          <a:xfrm>
                            <a:off x="3302865" y="163398"/>
                            <a:ext cx="1088160" cy="689655"/>
                          </a:xfrm>
                          <a:prstGeom prst="roundRect">
                            <a:avLst/>
                          </a:prstGeom>
                          <a:solidFill>
                            <a:sysClr val="window" lastClr="FFFFFF"/>
                          </a:solidFill>
                          <a:ln w="12700" cap="flat" cmpd="sng" algn="ctr">
                            <a:solidFill>
                              <a:srgbClr val="ED7D31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ACF6213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eastAsia="宋体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Methyl </w:t>
                              </w:r>
                              <w:r w:rsidRPr="00151507">
                                <w:rPr>
                                  <w:rFonts w:ascii="Calibri" w:eastAsia="宋体" w:hAnsi="Calibri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J</w:t>
                              </w:r>
                              <w:r w:rsidRPr="00151507">
                                <w:rPr>
                                  <w:rFonts w:ascii="Calibri" w:eastAsia="宋体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asmonate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11" name="Rounded Rectangle 111"/>
                        <wps:cNvSpPr/>
                        <wps:spPr>
                          <a:xfrm>
                            <a:off x="142864" y="56175"/>
                            <a:ext cx="5381625" cy="1401150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00206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4" name="Right Arrow 334"/>
                        <wps:cNvSpPr/>
                        <wps:spPr>
                          <a:xfrm rot="5400000">
                            <a:off x="2516800" y="1402080"/>
                            <a:ext cx="304800" cy="415290"/>
                          </a:xfrm>
                          <a:prstGeom prst="rightArrow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5" name="Rounded Rectangle 335"/>
                        <wps:cNvSpPr/>
                        <wps:spPr>
                          <a:xfrm>
                            <a:off x="434739" y="1884975"/>
                            <a:ext cx="4896940" cy="43912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B31BE4A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eastAsia="宋体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  <w:t>P</w:t>
                              </w:r>
                              <w:r w:rsidRPr="00151507">
                                <w:rPr>
                                  <w:rFonts w:ascii="Calibri" w:eastAsia="宋体" w:hAnsi="Calibri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rotein extraction and preparation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6" name="Rounded Rectangle 336"/>
                        <wps:cNvSpPr/>
                        <wps:spPr>
                          <a:xfrm>
                            <a:off x="434739" y="2427900"/>
                            <a:ext cx="4896485" cy="43878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5D7887E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R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eduction, alkylation, trypsin digestion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7" name="Rounded Rectangle 337"/>
                        <wps:cNvSpPr/>
                        <wps:spPr>
                          <a:xfrm>
                            <a:off x="349014" y="2951774"/>
                            <a:ext cx="1172665" cy="120112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72385D2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eastAsia="宋体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eastAsia="宋体" w:hAnsi="Calibri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iTRAQ</w:t>
                              </w:r>
                            </w:p>
                            <w:p w14:paraId="58D1B0D7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hAnsi="Calibri" w:hint="eastAsia"/>
                                  <w:sz w:val="28"/>
                                  <w:szCs w:val="28"/>
                                </w:rPr>
                                <w:t>labeling</w:t>
                              </w:r>
                            </w:p>
                            <w:p w14:paraId="7F7A02FD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hAnsi="Calibri" w:hint="eastAsia"/>
                                  <w:sz w:val="28"/>
                                  <w:szCs w:val="28"/>
                                </w:rPr>
                                <w:t>114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8" name="Rounded Rectangle 338"/>
                        <wps:cNvSpPr/>
                        <wps:spPr>
                          <a:xfrm>
                            <a:off x="1615954" y="2953247"/>
                            <a:ext cx="1201125" cy="1199652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3577885A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eastAsia="宋体" w:hAnsi="Calibri"/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eastAsia="宋体" w:hAnsi="Calibri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iTRAQ</w:t>
                              </w:r>
                            </w:p>
                            <w:p w14:paraId="45B6B82A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hAnsi="Calibri" w:hint="eastAsia"/>
                                  <w:sz w:val="28"/>
                                  <w:szCs w:val="28"/>
                                </w:rPr>
                                <w:t>labeling</w:t>
                              </w:r>
                            </w:p>
                            <w:p w14:paraId="0DC40A70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  <w:r w:rsidRPr="00151507">
                                <w:rPr>
                                  <w:rFonts w:ascii="Calibri" w:hAnsi="Calibri" w:hint="eastAsia"/>
                                  <w:sz w:val="28"/>
                                  <w:szCs w:val="28"/>
                                </w:rPr>
                                <w:t>118</w:t>
                              </w:r>
                            </w:p>
                            <w:p w14:paraId="34D122BC" w14:textId="77777777" w:rsidR="00B65CF6" w:rsidRPr="00151507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rFonts w:ascii="Calibri" w:hAnsi="Calibri"/>
                                  <w:sz w:val="28"/>
                                  <w:szCs w:val="28"/>
                                </w:rPr>
                              </w:pP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9" name="Rounded Rectangle 349"/>
                        <wps:cNvSpPr/>
                        <wps:spPr>
                          <a:xfrm>
                            <a:off x="2885637" y="2953384"/>
                            <a:ext cx="1200785" cy="119951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4B67792E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iTRAQ</w:t>
                              </w:r>
                            </w:p>
                            <w:p w14:paraId="5BA0BECA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labeling</w:t>
                              </w:r>
                            </w:p>
                            <w:p w14:paraId="40C4267F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11</w:t>
                              </w:r>
                              <w:r>
                                <w:rPr>
                                  <w:rFonts w:eastAsia="宋体" w:hint="eastAsia"/>
                                  <w:sz w:val="28"/>
                                  <w:szCs w:val="28"/>
                                </w:rPr>
                                <w:t>9</w:t>
                              </w:r>
                            </w:p>
                            <w:p w14:paraId="4005AB2E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60" name="Rounded Rectangle 360"/>
                        <wps:cNvSpPr/>
                        <wps:spPr>
                          <a:xfrm>
                            <a:off x="4177543" y="2951774"/>
                            <a:ext cx="1200785" cy="1199515"/>
                          </a:xfrm>
                          <a:prstGeom prst="roundRect">
                            <a:avLst/>
                          </a:prstGeom>
                          <a:solidFill>
                            <a:srgbClr val="92D050"/>
                          </a:solidFill>
                          <a:ln w="12700" cap="flat" cmpd="sng" algn="ctr">
                            <a:solidFill>
                              <a:srgbClr val="00B05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6922D129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iTRAQ</w:t>
                              </w:r>
                            </w:p>
                            <w:p w14:paraId="77BEEE81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labeling</w:t>
                              </w:r>
                            </w:p>
                            <w:p w14:paraId="72D0B82E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1</w:t>
                              </w:r>
                              <w:r>
                                <w:rPr>
                                  <w:rFonts w:eastAsia="宋体" w:hint="eastAsia"/>
                                  <w:sz w:val="28"/>
                                  <w:szCs w:val="28"/>
                                </w:rPr>
                                <w:t>21</w:t>
                              </w:r>
                            </w:p>
                            <w:p w14:paraId="4C36BD83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sz w:val="28"/>
                                  <w:szCs w:val="28"/>
                                </w:rPr>
                                <w:t> 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0" name="Rounded Rectangle 370"/>
                        <wps:cNvSpPr/>
                        <wps:spPr>
                          <a:xfrm>
                            <a:off x="131018" y="1807801"/>
                            <a:ext cx="5457836" cy="2878499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00206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1" name="Rounded Rectangle 371"/>
                        <wps:cNvSpPr/>
                        <wps:spPr>
                          <a:xfrm>
                            <a:off x="481412" y="4190659"/>
                            <a:ext cx="4896485" cy="438785"/>
                          </a:xfrm>
                          <a:prstGeom prst="roundRect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0D13D19A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ool </w:t>
                              </w:r>
                              <w:proofErr w:type="gramStart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fraction(</w:t>
                              </w:r>
                              <w:proofErr w:type="gramEnd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4.6x250mm</w:t>
                              </w:r>
                              <w:r w:rsidRPr="003506D6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UltremexSCX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>coloum</w:t>
                              </w:r>
                              <w:proofErr w:type="spellEnd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2" name="Right Arrow 372"/>
                        <wps:cNvSpPr/>
                        <wps:spPr>
                          <a:xfrm rot="5400000">
                            <a:off x="2603582" y="4631055"/>
                            <a:ext cx="304800" cy="415290"/>
                          </a:xfrm>
                          <a:prstGeom prst="rightArrow">
                            <a:avLst/>
                          </a:prstGeom>
                          <a:solidFill>
                            <a:srgbClr val="4472C4"/>
                          </a:solidFill>
                          <a:ln w="12700" cap="flat" cmpd="sng" algn="ctr">
                            <a:solidFill>
                              <a:srgbClr val="4472C4">
                                <a:shade val="50000"/>
                              </a:srgbClr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3" name="Rounded Rectangle 373"/>
                        <wps:cNvSpPr/>
                        <wps:spPr>
                          <a:xfrm>
                            <a:off x="481843" y="5076486"/>
                            <a:ext cx="4896485" cy="343240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199F7AA3" w14:textId="77777777" w:rsidR="00B65CF6" w:rsidRPr="003506D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  <w:rPr>
                                  <w:color w:val="002060"/>
                                </w:rPr>
                              </w:pP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LC-ESI-</w:t>
                              </w:r>
                              <w:proofErr w:type="gramStart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MSMS(</w:t>
                              </w:r>
                              <w:proofErr w:type="gramEnd"/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Triple TOF 5600)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4" name="Rounded Rectangle 374"/>
                        <wps:cNvSpPr/>
                        <wps:spPr>
                          <a:xfrm>
                            <a:off x="481843" y="5494950"/>
                            <a:ext cx="4896485" cy="342900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7030A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txbx>
                          <w:txbxContent>
                            <w:p w14:paraId="5BE07FA5" w14:textId="77777777" w:rsidR="00B65CF6" w:rsidRDefault="00B65CF6" w:rsidP="00B65CF6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jc w:val="center"/>
                              </w:pPr>
                              <w:r>
                                <w:rPr>
                                  <w:rFonts w:eastAsia="宋体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P</w:t>
                              </w:r>
                              <w:r>
                                <w:rPr>
                                  <w:rFonts w:eastAsia="宋体" w:hint="eastAsia"/>
                                  <w:b/>
                                  <w:bCs/>
                                  <w:color w:val="002060"/>
                                  <w:sz w:val="28"/>
                                  <w:szCs w:val="28"/>
                                </w:rPr>
                                <w:t>rotein identification and quantification</w:t>
                              </w:r>
                            </w:p>
                          </w:txbxContent>
                        </wps:txbx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79" name="Rounded Rectangle 379"/>
                        <wps:cNvSpPr/>
                        <wps:spPr>
                          <a:xfrm>
                            <a:off x="207229" y="5010149"/>
                            <a:ext cx="5381625" cy="923925"/>
                          </a:xfrm>
                          <a:prstGeom prst="roundRect">
                            <a:avLst/>
                          </a:prstGeom>
                          <a:noFill/>
                          <a:ln w="12700" cap="flat" cmpd="sng" algn="ctr">
                            <a:solidFill>
                              <a:srgbClr val="002060"/>
                            </a:solidFill>
                            <a:prstDash val="solid"/>
                            <a:miter lim="800000"/>
                          </a:ln>
                          <a:effectLst/>
                        </wps:spPr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21BD609F" id="画布 13" o:spid="_x0000_s1026" editas="canvas" style="width:471.75pt;height:492.75pt;mso-position-horizontal-relative:char;mso-position-vertical-relative:line" coordsize="59912,6257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s1027" type="#_x0000_t75" style="position:absolute;width:59912;height:62579;visibility:visible;mso-wrap-style:square">
                  <v:fill o:detectmouseclick="t"/>
                  <v:path o:connecttype="none"/>
                </v:shape>
                <v:roundrect id="Rounded Rectangle 105" o:spid="_x0000_s1028" style="position:absolute;left:3429;top:9429;width:9810;height:4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" fillcolor="#4472c4" strokecolor="#2f528f" strokeweight="1pt">
                  <v:stroke joinstyle="miter"/>
                  <v:textbox>
                    <w:txbxContent>
                      <w:p w14:paraId="5592CBAE" w14:textId="77777777" w:rsidR="00B65CF6" w:rsidRPr="00D4701A" w:rsidRDefault="00B65CF6" w:rsidP="00B65CF6">
                        <w:pPr>
                          <w:jc w:val="center"/>
                          <w:rPr>
                            <w:b/>
                            <w:sz w:val="40"/>
                            <w:szCs w:val="40"/>
                          </w:rPr>
                        </w:pPr>
                        <w:r w:rsidRPr="00D4701A">
                          <w:rPr>
                            <w:rFonts w:hint="eastAsia"/>
                            <w:b/>
                            <w:sz w:val="40"/>
                            <w:szCs w:val="40"/>
                          </w:rPr>
                          <w:t>MT_0</w:t>
                        </w:r>
                      </w:p>
                    </w:txbxContent>
                  </v:textbox>
                </v:roundrect>
                <v:roundrect id="Rounded Rectangle 328" o:spid="_x0000_s1029" style="position:absolute;left:14276;top:9429;width:11060;height:4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" fillcolor="#92d050" strokecolor="#00b050" strokeweight="1pt">
                  <v:stroke joinstyle="miter"/>
                  <v:textbox>
                    <w:txbxContent>
                      <w:p w14:paraId="43958B00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40"/>
                            <w:szCs w:val="40"/>
                          </w:rPr>
                          <w:t>MT_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40"/>
                            <w:szCs w:val="40"/>
                          </w:rPr>
                          <w:t>12</w:t>
                        </w:r>
                      </w:p>
                    </w:txbxContent>
                  </v:textbox>
                </v:roundrect>
                <v:roundrect id="Rounded Rectangle 330" o:spid="_x0000_s1030" style="position:absolute;left:26755;top:9429;width:11055;height:4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" fillcolor="#92d050" strokecolor="#00b050" strokeweight="1pt">
                  <v:stroke joinstyle="miter"/>
                  <v:textbox>
                    <w:txbxContent>
                      <w:p w14:paraId="02EC0F3B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40"/>
                            <w:szCs w:val="40"/>
                          </w:rPr>
                          <w:t>MT_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40"/>
                            <w:szCs w:val="40"/>
                          </w:rPr>
                          <w:t>24</w:t>
                        </w:r>
                      </w:p>
                    </w:txbxContent>
                  </v:textbox>
                </v:roundrect>
                <v:roundrect id="Rounded Rectangle 331" o:spid="_x0000_s1031" style="position:absolute;left:39042;top:9429;width:11056;height:447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" fillcolor="#92d050" strokecolor="#00b050" strokeweight="1pt">
                  <v:stroke joinstyle="miter"/>
                  <v:textbox>
                    <w:txbxContent>
                      <w:p w14:paraId="68D55AB6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40"/>
                            <w:szCs w:val="40"/>
                          </w:rPr>
                          <w:t>MT_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40"/>
                            <w:szCs w:val="40"/>
                          </w:rPr>
                          <w:t>48</w:t>
                        </w:r>
                      </w:p>
                    </w:txbxContent>
                  </v:textbox>
                </v:roundrect>
                <v:shape id="Picture 106" o:spid="_x0000_s1032" type="#_x0000_t75" style="position:absolute;left:12753;top:1282;width:13063;height:731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">
                  <v:imagedata r:id="rId9" o:title=""/>
                </v:shape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109" o:spid="_x0000_s1033" type="#_x0000_t13" style="position:absolute;left:26755;top:2476;width:5048;height:4162;rotation:18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" adj="12696" fillcolor="#4472c4" strokecolor="#2f528f" strokeweight="1pt"/>
                <v:roundrect id="Rounded Rectangle 332" o:spid="_x0000_s1034" style="position:absolute;left:33028;top:1633;width:10882;height:689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" fillcolor="window" strokecolor="#ed7d31" strokeweight="1pt">
                  <v:stroke joinstyle="miter"/>
                  <v:textbox>
                    <w:txbxContent>
                      <w:p w14:paraId="6ACF6213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eastAsia="宋体" w:hAnsi="Calibri"/>
                            <w:b/>
                            <w:bCs/>
                            <w:sz w:val="28"/>
                            <w:szCs w:val="28"/>
                          </w:rPr>
                          <w:t xml:space="preserve">Methyl </w:t>
                        </w:r>
                        <w:r w:rsidRPr="00151507">
                          <w:rPr>
                            <w:rFonts w:ascii="Calibri" w:eastAsia="宋体" w:hAnsi="Calibri" w:hint="eastAsia"/>
                            <w:b/>
                            <w:bCs/>
                            <w:sz w:val="28"/>
                            <w:szCs w:val="28"/>
                          </w:rPr>
                          <w:t>J</w:t>
                        </w:r>
                        <w:r w:rsidRPr="00151507">
                          <w:rPr>
                            <w:rFonts w:ascii="Calibri" w:eastAsia="宋体" w:hAnsi="Calibri"/>
                            <w:b/>
                            <w:bCs/>
                            <w:sz w:val="28"/>
                            <w:szCs w:val="28"/>
                          </w:rPr>
                          <w:t>asmonate</w:t>
                        </w:r>
                      </w:p>
                    </w:txbxContent>
                  </v:textbox>
                </v:roundrect>
                <v:roundrect id="Rounded Rectangle 111" o:spid="_x0000_s1035" style="position:absolute;left:1428;top:561;width:53816;height:1401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" filled="f" strokecolor="#002060" strokeweight="1pt">
                  <v:stroke joinstyle="miter"/>
                </v:roundrect>
                <v:shape id="Right Arrow 334" o:spid="_x0000_s1036" type="#_x0000_t13" style="position:absolute;left:25168;top:14020;width:3048;height:41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" adj="10800" fillcolor="#4472c4" strokecolor="#2f528f" strokeweight="1pt"/>
                <v:roundrect id="Rounded Rectangle 335" o:spid="_x0000_s1037" style="position:absolute;left:4347;top:18849;width:48969;height:4392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" fillcolor="#4472c4" strokecolor="#2f528f" strokeweight="1pt">
                  <v:stroke joinstyle="miter"/>
                  <v:textbox>
                    <w:txbxContent>
                      <w:p w14:paraId="5B31BE4A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eastAsia="宋体" w:hAnsi="Calibri"/>
                            <w:b/>
                            <w:bCs/>
                            <w:sz w:val="28"/>
                            <w:szCs w:val="28"/>
                          </w:rPr>
                          <w:t>P</w:t>
                        </w:r>
                        <w:r w:rsidRPr="00151507">
                          <w:rPr>
                            <w:rFonts w:ascii="Calibri" w:eastAsia="宋体" w:hAnsi="Calibri" w:hint="eastAsia"/>
                            <w:b/>
                            <w:bCs/>
                            <w:sz w:val="28"/>
                            <w:szCs w:val="28"/>
                          </w:rPr>
                          <w:t>rotein extraction and preparation</w:t>
                        </w:r>
                      </w:p>
                    </w:txbxContent>
                  </v:textbox>
                </v:roundrect>
                <v:roundrect id="Rounded Rectangle 336" o:spid="_x0000_s1038" style="position:absolute;left:4347;top:24279;width:48965;height:4387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" fillcolor="#4472c4" strokecolor="#2f528f" strokeweight="1pt">
                  <v:stroke joinstyle="miter"/>
                  <v:textbox>
                    <w:txbxContent>
                      <w:p w14:paraId="15D7887E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R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>eduction, alkylation, trypsin digestion</w:t>
                        </w:r>
                      </w:p>
                    </w:txbxContent>
                  </v:textbox>
                </v:roundrect>
                <v:roundrect id="Rounded Rectangle 337" o:spid="_x0000_s1039" style="position:absolute;left:3490;top:29517;width:11726;height:12011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" fillcolor="#4472c4" strokecolor="#2f528f" strokeweight="1pt">
                  <v:stroke joinstyle="miter"/>
                  <v:textbox>
                    <w:txbxContent>
                      <w:p w14:paraId="672385D2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eastAsia="宋体" w:hAnsi="Calibr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eastAsia="宋体" w:hAnsi="Calibri" w:hint="eastAsia"/>
                            <w:b/>
                            <w:bCs/>
                            <w:sz w:val="28"/>
                            <w:szCs w:val="28"/>
                          </w:rPr>
                          <w:t>iTRAQ</w:t>
                        </w:r>
                      </w:p>
                      <w:p w14:paraId="58D1B0D7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hAnsi="Calibri" w:hint="eastAsia"/>
                            <w:sz w:val="28"/>
                            <w:szCs w:val="28"/>
                          </w:rPr>
                          <w:t>labeling</w:t>
                        </w:r>
                      </w:p>
                      <w:p w14:paraId="7F7A02FD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hAnsi="Calibri" w:hint="eastAsia"/>
                            <w:sz w:val="28"/>
                            <w:szCs w:val="28"/>
                          </w:rPr>
                          <w:t>114</w:t>
                        </w:r>
                      </w:p>
                    </w:txbxContent>
                  </v:textbox>
                </v:roundrect>
                <v:roundrect id="Rounded Rectangle 338" o:spid="_x0000_s1040" style="position:absolute;left:16159;top:29532;width:12011;height:11996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" fillcolor="#92d050" strokecolor="#00b050" strokeweight="1pt">
                  <v:stroke joinstyle="miter"/>
                  <v:textbox>
                    <w:txbxContent>
                      <w:p w14:paraId="3577885A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eastAsia="宋体" w:hAnsi="Calibri"/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eastAsia="宋体" w:hAnsi="Calibri" w:hint="eastAsia"/>
                            <w:b/>
                            <w:bCs/>
                            <w:sz w:val="28"/>
                            <w:szCs w:val="28"/>
                          </w:rPr>
                          <w:t>iTRAQ</w:t>
                        </w:r>
                      </w:p>
                      <w:p w14:paraId="45B6B82A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hAnsi="Calibri" w:hint="eastAsia"/>
                            <w:sz w:val="28"/>
                            <w:szCs w:val="28"/>
                          </w:rPr>
                          <w:t>labeling</w:t>
                        </w:r>
                      </w:p>
                      <w:p w14:paraId="0DC40A70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  <w:r w:rsidRPr="00151507">
                          <w:rPr>
                            <w:rFonts w:ascii="Calibri" w:hAnsi="Calibri" w:hint="eastAsia"/>
                            <w:sz w:val="28"/>
                            <w:szCs w:val="28"/>
                          </w:rPr>
                          <w:t>118</w:t>
                        </w:r>
                      </w:p>
                      <w:p w14:paraId="34D122BC" w14:textId="77777777" w:rsidR="00B65CF6" w:rsidRPr="00151507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rFonts w:ascii="Calibri" w:hAnsi="Calibri"/>
                            <w:sz w:val="28"/>
                            <w:szCs w:val="28"/>
                          </w:rPr>
                        </w:pPr>
                      </w:p>
                    </w:txbxContent>
                  </v:textbox>
                </v:roundrect>
                <v:roundrect id="Rounded Rectangle 349" o:spid="_x0000_s1041" style="position:absolute;left:28856;top:29533;width:12008;height:119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" fillcolor="#92d050" strokecolor="#00b050" strokeweight="1pt">
                  <v:stroke joinstyle="miter"/>
                  <v:textbox>
                    <w:txbxContent>
                      <w:p w14:paraId="4B67792E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iTRAQ</w:t>
                        </w:r>
                      </w:p>
                      <w:p w14:paraId="5BA0BECA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labeling</w:t>
                        </w:r>
                      </w:p>
                      <w:p w14:paraId="40C4267F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11</w:t>
                        </w:r>
                        <w:r>
                          <w:rPr>
                            <w:rFonts w:eastAsia="宋体" w:hint="eastAsia"/>
                            <w:sz w:val="28"/>
                            <w:szCs w:val="28"/>
                          </w:rPr>
                          <w:t>9</w:t>
                        </w:r>
                      </w:p>
                      <w:p w14:paraId="4005AB2E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 </w:t>
                        </w:r>
                      </w:p>
                    </w:txbxContent>
                  </v:textbox>
                </v:roundrect>
                <v:roundrect id="Rounded Rectangle 360" o:spid="_x0000_s1042" style="position:absolute;left:41775;top:29517;width:12008;height:1199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" fillcolor="#92d050" strokecolor="#00b050" strokeweight="1pt">
                  <v:stroke joinstyle="miter"/>
                  <v:textbox>
                    <w:txbxContent>
                      <w:p w14:paraId="6922D129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iTRAQ</w:t>
                        </w:r>
                      </w:p>
                      <w:p w14:paraId="77BEEE81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labeling</w:t>
                        </w:r>
                      </w:p>
                      <w:p w14:paraId="72D0B82E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1</w:t>
                        </w:r>
                        <w:r>
                          <w:rPr>
                            <w:rFonts w:eastAsia="宋体" w:hint="eastAsia"/>
                            <w:sz w:val="28"/>
                            <w:szCs w:val="28"/>
                          </w:rPr>
                          <w:t>21</w:t>
                        </w:r>
                      </w:p>
                      <w:p w14:paraId="4C36BD83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sz w:val="28"/>
                            <w:szCs w:val="28"/>
                          </w:rPr>
                          <w:t> </w:t>
                        </w:r>
                      </w:p>
                    </w:txbxContent>
                  </v:textbox>
                </v:roundrect>
                <v:roundrect id="Rounded Rectangle 370" o:spid="_x0000_s1043" style="position:absolute;left:1310;top:18078;width:54578;height:28785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" filled="f" strokecolor="#002060" strokeweight="1pt">
                  <v:stroke joinstyle="miter"/>
                </v:roundrect>
                <v:roundrect id="Rounded Rectangle 371" o:spid="_x0000_s1044" style="position:absolute;left:4814;top:41906;width:48964;height:4388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" fillcolor="#4472c4" strokecolor="#2f528f" strokeweight="1pt">
                  <v:stroke joinstyle="miter"/>
                  <v:textbox>
                    <w:txbxContent>
                      <w:p w14:paraId="0D13D19A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P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 xml:space="preserve">ool </w:t>
                        </w:r>
                        <w:proofErr w:type="gramStart"/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>fraction(</w:t>
                        </w:r>
                        <w:proofErr w:type="gramEnd"/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>4.6x250mm</w:t>
                        </w:r>
                        <w:r w:rsidRPr="003506D6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UltremexSCX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proofErr w:type="spellStart"/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>coloum</w:t>
                        </w:r>
                        <w:proofErr w:type="spellEnd"/>
                        <w:r>
                          <w:rPr>
                            <w:rFonts w:eastAsia="宋体" w:hint="eastAsia"/>
                            <w:b/>
                            <w:bCs/>
                            <w:sz w:val="28"/>
                            <w:szCs w:val="28"/>
                          </w:rPr>
                          <w:t xml:space="preserve"> )</w:t>
                        </w:r>
                      </w:p>
                    </w:txbxContent>
                  </v:textbox>
                </v:roundrect>
                <v:shape id="Right Arrow 372" o:spid="_x0000_s1045" type="#_x0000_t13" style="position:absolute;left:26036;top:46310;width:3048;height:4153;rotation:9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" adj="10800" fillcolor="#4472c4" strokecolor="#2f528f" strokeweight="1pt"/>
                <v:roundrect id="Rounded Rectangle 373" o:spid="_x0000_s1046" style="position:absolute;left:4818;top:50764;width:48965;height:3433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" filled="f" strokecolor="#7030a0" strokeweight="1pt">
                  <v:stroke joinstyle="miter"/>
                  <v:textbox>
                    <w:txbxContent>
                      <w:p w14:paraId="199F7AA3" w14:textId="77777777" w:rsidR="00B65CF6" w:rsidRPr="003506D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  <w:rPr>
                            <w:color w:val="002060"/>
                          </w:rPr>
                        </w:pPr>
                        <w:r>
                          <w:rPr>
                            <w:rFonts w:eastAsia="宋体" w:hint="eastAsia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LC-ESI-</w:t>
                        </w:r>
                        <w:proofErr w:type="gramStart"/>
                        <w:r>
                          <w:rPr>
                            <w:rFonts w:eastAsia="宋体" w:hint="eastAsia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MSMS(</w:t>
                        </w:r>
                        <w:proofErr w:type="gramEnd"/>
                        <w:r>
                          <w:rPr>
                            <w:rFonts w:eastAsia="宋体" w:hint="eastAsia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Triple TOF 5600)</w:t>
                        </w:r>
                      </w:p>
                    </w:txbxContent>
                  </v:textbox>
                </v:roundrect>
                <v:roundrect id="Rounded Rectangle 374" o:spid="_x0000_s1047" style="position:absolute;left:4818;top:54949;width:48965;height:342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" filled="f" strokecolor="#7030a0" strokeweight="1pt">
                  <v:stroke joinstyle="miter"/>
                  <v:textbox>
                    <w:txbxContent>
                      <w:p w14:paraId="5BE07FA5" w14:textId="77777777" w:rsidR="00B65CF6" w:rsidRDefault="00B65CF6" w:rsidP="00B65CF6">
                        <w:pPr>
                          <w:pStyle w:val="a7"/>
                          <w:spacing w:before="0" w:beforeAutospacing="0" w:after="200" w:afterAutospacing="0" w:line="276" w:lineRule="auto"/>
                          <w:jc w:val="center"/>
                        </w:pPr>
                        <w:r>
                          <w:rPr>
                            <w:rFonts w:eastAsia="宋体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P</w:t>
                        </w:r>
                        <w:r>
                          <w:rPr>
                            <w:rFonts w:eastAsia="宋体" w:hint="eastAsia"/>
                            <w:b/>
                            <w:bCs/>
                            <w:color w:val="002060"/>
                            <w:sz w:val="28"/>
                            <w:szCs w:val="28"/>
                          </w:rPr>
                          <w:t>rotein identification and quantification</w:t>
                        </w:r>
                      </w:p>
                    </w:txbxContent>
                  </v:textbox>
                </v:roundrect>
                <v:roundrect id="Rounded Rectangle 379" o:spid="_x0000_s1048" style="position:absolute;left:2072;top:50101;width:53816;height:9239;visibility:visible;mso-wrap-style:square;v-text-anchor:middle" arcsize="10923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" filled="f" strokecolor="#002060" strokeweight="1pt">
                  <v:stroke joinstyle="miter"/>
                </v:roundrect>
                <w10:anchorlock/>
              </v:group>
            </w:pict>
          </mc:Fallback>
        </mc:AlternateContent>
      </w:r>
    </w:p>
    <w:p w14:paraId="19097426" w14:textId="7716FE2F" w:rsidR="00382F24" w:rsidRPr="00D72292" w:rsidRDefault="00382F24" w:rsidP="00D72292">
      <w:pPr>
        <w:widowControl w:val="0"/>
        <w:spacing w:line="480" w:lineRule="auto"/>
        <w:jc w:val="center"/>
      </w:pPr>
      <w:r w:rsidRPr="00D72292">
        <w:rPr>
          <w:b/>
          <w:bCs/>
        </w:rPr>
        <w:t>Fig</w:t>
      </w:r>
      <w:r w:rsidR="00FC04A0" w:rsidRPr="00D72292">
        <w:rPr>
          <w:b/>
          <w:bCs/>
        </w:rPr>
        <w:t>.</w:t>
      </w:r>
      <w:r w:rsidRPr="00D72292">
        <w:rPr>
          <w:b/>
          <w:bCs/>
        </w:rPr>
        <w:t xml:space="preserve"> S1</w:t>
      </w:r>
      <w:r w:rsidR="00FC04A0" w:rsidRPr="00D72292">
        <w:rPr>
          <w:b/>
          <w:bCs/>
        </w:rPr>
        <w:t>.</w:t>
      </w:r>
      <w:r w:rsidRPr="00D72292">
        <w:t xml:space="preserve"> </w:t>
      </w:r>
      <w:sdt>
        <w:sdtPr>
          <w:alias w:val="Insert short legend here"/>
          <w:tag w:val="Insert short legend here"/>
          <w:id w:val="-141425991"/>
          <w:placeholder>
            <w:docPart w:val="EDAC6335A1AB48ABB25CD71E26489334"/>
          </w:placeholder>
        </w:sdtPr>
        <w:sdtEndPr/>
        <w:sdtContent>
          <w:r w:rsidRPr="00D72292">
            <w:t>Workflow for the analysis of protein expression involving iTraq labeling in MeJA-primed fresh tea leaves with 0, 12, 24, 48</w:t>
          </w:r>
          <w:r w:rsidR="00125D34" w:rsidRPr="00D72292">
            <w:t xml:space="preserve"> </w:t>
          </w:r>
          <w:r w:rsidRPr="00D72292">
            <w:t>h duration</w:t>
          </w:r>
        </w:sdtContent>
      </w:sdt>
    </w:p>
    <w:p w14:paraId="26DA4AE6" w14:textId="77777777" w:rsidR="00FF747C" w:rsidRDefault="00FF747C" w:rsidP="00FF747C">
      <w:pPr>
        <w:spacing w:line="360" w:lineRule="auto"/>
        <w:rPr>
          <w:b/>
          <w:bCs/>
          <w:sz w:val="22"/>
        </w:rPr>
      </w:pPr>
    </w:p>
    <w:p w14:paraId="5A3B7FD2" w14:textId="37A37C19" w:rsidR="00FF747C" w:rsidRDefault="00FF747C" w:rsidP="0030613F">
      <w:pPr>
        <w:rPr>
          <w:b/>
          <w:sz w:val="28"/>
          <w:szCs w:val="28"/>
        </w:rPr>
      </w:pPr>
    </w:p>
    <w:p w14:paraId="15DC98A3" w14:textId="4AD8589E" w:rsidR="00FF747C" w:rsidRDefault="00FF747C" w:rsidP="0030613F">
      <w:pPr>
        <w:rPr>
          <w:b/>
          <w:sz w:val="28"/>
          <w:szCs w:val="28"/>
        </w:rPr>
      </w:pPr>
    </w:p>
    <w:p w14:paraId="68CC701A" w14:textId="05F572F6" w:rsidR="00FF747C" w:rsidRDefault="00FF747C" w:rsidP="0030613F">
      <w:pPr>
        <w:rPr>
          <w:b/>
          <w:sz w:val="28"/>
          <w:szCs w:val="28"/>
        </w:rPr>
      </w:pPr>
    </w:p>
    <w:p w14:paraId="2DFE269E" w14:textId="0A1C4428" w:rsidR="00FF747C" w:rsidRDefault="00FF747C" w:rsidP="0030613F">
      <w:pPr>
        <w:rPr>
          <w:b/>
          <w:sz w:val="28"/>
          <w:szCs w:val="28"/>
        </w:rPr>
      </w:pPr>
    </w:p>
    <w:p w14:paraId="796F7451" w14:textId="43CE33B2" w:rsidR="00FF747C" w:rsidRDefault="00FF747C" w:rsidP="0030613F">
      <w:pPr>
        <w:rPr>
          <w:b/>
          <w:sz w:val="28"/>
          <w:szCs w:val="28"/>
        </w:rPr>
      </w:pPr>
    </w:p>
    <w:p w14:paraId="5F0C5C1F" w14:textId="4D2EF633" w:rsidR="00E21BDE" w:rsidRDefault="00E21BDE" w:rsidP="00E21BDE">
      <w:pPr>
        <w:widowControl w:val="0"/>
        <w:spacing w:line="480" w:lineRule="auto"/>
        <w:jc w:val="center"/>
        <w:rPr>
          <w:rFonts w:asciiTheme="minorHAnsi" w:hAnsiTheme="minorHAnsi" w:cstheme="minorHAnsi"/>
          <w:b/>
          <w:bCs/>
        </w:r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70F90C88" wp14:editId="161F633E">
                <wp:extent cx="4114800" cy="6653530"/>
                <wp:effectExtent l="14605" t="19050" r="13970" b="13970"/>
                <wp:docPr id="230" name="画布 2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5" name="图片 32" descr="C:\Users\jo\AppData\Local\Microsoft\Windows\INetCache\Content.Word\basic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46675" y="74101"/>
                            <a:ext cx="3412490" cy="215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4" name="图片 33" descr="C:\Users\jo\AppData\Local\Microsoft\Windows\INetCache\Content.Word\proteinMassStat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51450" y="2322067"/>
                            <a:ext cx="3239770" cy="215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7" name="图片 34" descr="C:\Users\jo\AppData\Local\Microsoft\Windows\INetCache\Content.Word\cover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41925" y="4493831"/>
                            <a:ext cx="3239770" cy="21596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pic:spPr>
                      </pic:pic>
                      <wps:wsp>
                        <wps:cNvPr id="18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8260" y="2516505"/>
                            <a:ext cx="3714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B05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FFC7A1" w14:textId="77777777" w:rsidR="00E21BDE" w:rsidRPr="00C36798" w:rsidRDefault="00E21BDE" w:rsidP="00E21BDE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b/>
                                  <w:bCs/>
                                </w:rPr>
                              </w:pPr>
                              <w:r w:rsidRPr="00C36798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B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270" y="4652010"/>
                            <a:ext cx="371475" cy="3048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B05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B7F0C88" w14:textId="77777777" w:rsidR="00E21BDE" w:rsidRPr="00C36798" w:rsidRDefault="00E21BDE" w:rsidP="00E21BDE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b/>
                                  <w:bCs/>
                                </w:rPr>
                              </w:pPr>
                              <w:r w:rsidRPr="00C36798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C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0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1275" y="137799"/>
                            <a:ext cx="371475" cy="304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00B050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FA60E40" w14:textId="77777777" w:rsidR="00E21BDE" w:rsidRPr="00C36798" w:rsidRDefault="00E21BDE" w:rsidP="00E21BDE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b/>
                                  <w:bCs/>
                                </w:rPr>
                              </w:pPr>
                              <w:r w:rsidRPr="00C36798">
                                <w:rPr>
                                  <w:b/>
                                  <w:bCs/>
                                  <w:sz w:val="22"/>
                                  <w:szCs w:val="22"/>
                                </w:rPr>
                                <w:t>A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0F90C88" id="画布 230" o:spid="_x0000_s1049" editas="canvas" style="width:324pt;height:523.9pt;mso-position-horizontal-relative:char;mso-position-vertical-relative:line" coordsize="41148,6653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">
                <v:shape id="_x0000_s1050" type="#_x0000_t75" style="position:absolute;width:41148;height:66535;visibility:visible;mso-wrap-style:square" stroked="t">
                  <v:fill o:detectmouseclick="t"/>
                  <v:path o:connecttype="none"/>
                </v:shape>
                <v:shape id="图片 32" o:spid="_x0000_s1051" type="#_x0000_t75" style="position:absolute;left:2466;top:741;width:34125;height:2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">
                  <v:imagedata r:id="rId13" o:title="basic"/>
                </v:shape>
                <v:shape id="图片 33" o:spid="_x0000_s1052" type="#_x0000_t75" style="position:absolute;left:3514;top:23220;width:32398;height:2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">
                  <v:imagedata r:id="rId14" o:title="proteinMassStat"/>
                </v:shape>
                <v:shape id="图片 34" o:spid="_x0000_s1053" type="#_x0000_t75" style="position:absolute;left:3419;top:44938;width:32397;height:2159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">
                  <v:imagedata r:id="rId15" o:title="cover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文本框 2" o:spid="_x0000_s1054" type="#_x0000_t202" style="position:absolute;left:482;top:25165;width:371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" filled="f" fillcolor="#00b050" stroked="f" strokeweight="1pt">
                  <v:textbox>
                    <w:txbxContent>
                      <w:p w14:paraId="6EFFC7A1" w14:textId="77777777" w:rsidR="00E21BDE" w:rsidRPr="00C36798" w:rsidRDefault="00E21BDE" w:rsidP="00E21BDE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b/>
                            <w:bCs/>
                          </w:rPr>
                        </w:pPr>
                        <w:r w:rsidRPr="00C36798">
                          <w:rPr>
                            <w:b/>
                            <w:bCs/>
                            <w:sz w:val="22"/>
                            <w:szCs w:val="22"/>
                          </w:rPr>
                          <w:t>B</w:t>
                        </w:r>
                      </w:p>
                    </w:txbxContent>
                  </v:textbox>
                </v:shape>
                <v:shape id="文本框 2" o:spid="_x0000_s1055" type="#_x0000_t202" style="position:absolute;left:1282;top:46520;width:3715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" filled="f" fillcolor="#00b050" stroked="f" strokeweight="1pt">
                  <v:textbox>
                    <w:txbxContent>
                      <w:p w14:paraId="6B7F0C88" w14:textId="77777777" w:rsidR="00E21BDE" w:rsidRPr="00C36798" w:rsidRDefault="00E21BDE" w:rsidP="00E21BDE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b/>
                            <w:bCs/>
                          </w:rPr>
                        </w:pPr>
                        <w:r w:rsidRPr="00C36798">
                          <w:rPr>
                            <w:b/>
                            <w:bCs/>
                            <w:sz w:val="22"/>
                            <w:szCs w:val="22"/>
                          </w:rPr>
                          <w:t>C</w:t>
                        </w:r>
                      </w:p>
                    </w:txbxContent>
                  </v:textbox>
                </v:shape>
                <v:shape id="文本框 2" o:spid="_x0000_s1056" type="#_x0000_t202" style="position:absolute;left:412;top:1377;width:3715;height:30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" filled="f" fillcolor="#00b050" stroked="f" strokeweight="1pt">
                  <v:textbox>
                    <w:txbxContent>
                      <w:p w14:paraId="0FA60E40" w14:textId="77777777" w:rsidR="00E21BDE" w:rsidRPr="00C36798" w:rsidRDefault="00E21BDE" w:rsidP="00E21BDE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b/>
                            <w:bCs/>
                          </w:rPr>
                        </w:pPr>
                        <w:r w:rsidRPr="00C36798">
                          <w:rPr>
                            <w:b/>
                            <w:bCs/>
                            <w:sz w:val="22"/>
                            <w:szCs w:val="22"/>
                          </w:rPr>
                          <w:t>A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218F4D57" w14:textId="77777777" w:rsidR="00382F24" w:rsidRPr="00D72292" w:rsidRDefault="00382F24" w:rsidP="00D72292">
      <w:pPr>
        <w:jc w:val="center"/>
        <w:rPr>
          <w:b/>
          <w:sz w:val="28"/>
          <w:szCs w:val="28"/>
        </w:rPr>
      </w:pPr>
    </w:p>
    <w:p w14:paraId="1196C718" w14:textId="70AC1FC9" w:rsidR="00382F24" w:rsidRPr="00D72292" w:rsidRDefault="00382F24" w:rsidP="00D72292">
      <w:pPr>
        <w:widowControl w:val="0"/>
        <w:spacing w:line="480" w:lineRule="auto"/>
        <w:jc w:val="center"/>
      </w:pPr>
      <w:r w:rsidRPr="00D72292">
        <w:rPr>
          <w:b/>
          <w:bCs/>
        </w:rPr>
        <w:t>Fig</w:t>
      </w:r>
      <w:r w:rsidR="00C36798" w:rsidRPr="00D72292">
        <w:rPr>
          <w:b/>
          <w:bCs/>
          <w:lang w:eastAsia="zh-CN"/>
        </w:rPr>
        <w:t>.</w:t>
      </w:r>
      <w:r w:rsidRPr="00D72292">
        <w:rPr>
          <w:b/>
          <w:bCs/>
        </w:rPr>
        <w:t xml:space="preserve"> S</w:t>
      </w:r>
      <w:r w:rsidRPr="00D72292">
        <w:rPr>
          <w:b/>
          <w:bCs/>
          <w:lang w:eastAsia="zh-CN"/>
        </w:rPr>
        <w:t>2</w:t>
      </w:r>
      <w:r w:rsidR="00C36798" w:rsidRPr="00D72292">
        <w:rPr>
          <w:b/>
          <w:bCs/>
          <w:lang w:eastAsia="zh-CN"/>
        </w:rPr>
        <w:t>.</w:t>
      </w:r>
      <w:r w:rsidRPr="00D72292">
        <w:t xml:space="preserve"> </w:t>
      </w:r>
      <w:sdt>
        <w:sdtPr>
          <w:alias w:val="Insert short legend here"/>
          <w:tag w:val="Insert short legend here"/>
          <w:id w:val="-694618360"/>
          <w:placeholder>
            <w:docPart w:val="B435C0B76D02473EAED86526FCE81D81"/>
          </w:placeholder>
        </w:sdtPr>
        <w:sdtEndPr/>
        <w:sdtContent>
          <w:r w:rsidRPr="00D72292">
            <w:t>Results of the iTraq liquid chromatography/tandem mass spectrometry analysis of MeJA-</w:t>
          </w:r>
          <w:r w:rsidR="00125D34" w:rsidRPr="00D72292">
            <w:t>prim</w:t>
          </w:r>
          <w:r w:rsidRPr="00D72292">
            <w:t>ed tea leaves.</w:t>
          </w:r>
        </w:sdtContent>
      </w:sdt>
    </w:p>
    <w:p w14:paraId="046F6A39" w14:textId="690F7B86" w:rsidR="003C7457" w:rsidRDefault="007F453B" w:rsidP="00B65CF6">
      <w:pPr>
        <w:widowControl w:val="0"/>
        <w:spacing w:line="480" w:lineRule="auto"/>
        <w:rPr>
          <w:rFonts w:asciiTheme="minorHAnsi" w:hAnsiTheme="minorHAnsi" w:cstheme="minorHAnsi"/>
          <w:b/>
          <w:bCs/>
        </w:rPr>
        <w:sectPr w:rsidR="003C7457" w:rsidSect="003C7457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rFonts w:asciiTheme="minorHAnsi" w:hAnsiTheme="minorHAnsi" w:cstheme="minorHAnsi"/>
          <w:b/>
          <w:bCs/>
        </w:rPr>
        <w:br w:type="page"/>
      </w:r>
    </w:p>
    <w:p w14:paraId="7C1A80FF" w14:textId="4E97E0A9" w:rsidR="00B65CF6" w:rsidRDefault="0091610F" w:rsidP="00B65CF6">
      <w:pPr>
        <w:rPr>
          <w:noProof/>
        </w:rPr>
      </w:pPr>
      <w:r>
        <w:rPr>
          <w:rFonts w:hint="eastAsia"/>
          <w:b/>
          <w:sz w:val="28"/>
          <w:szCs w:val="28"/>
          <w:lang w:eastAsia="zh-CN"/>
        </w:rPr>
        <w:lastRenderedPageBreak/>
        <w:t>A</w:t>
      </w:r>
      <w:r w:rsidR="007F453B" w:rsidRPr="007F453B">
        <w:rPr>
          <w:noProof/>
        </w:rPr>
        <w:t xml:space="preserve"> </w:t>
      </w:r>
    </w:p>
    <w:p w14:paraId="008A88CC" w14:textId="14FE9988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073D6C2D" wp14:editId="4706E33C">
            <wp:extent cx="6457950" cy="2838360"/>
            <wp:effectExtent l="19050" t="19050" r="19050" b="196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 preferRelativeResize="0"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4725" cy="28852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654C011" w14:textId="77777777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</w:p>
    <w:p w14:paraId="124237BC" w14:textId="4B021BEE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  <w:r>
        <w:rPr>
          <w:noProof/>
        </w:rPr>
        <w:drawing>
          <wp:inline distT="0" distB="0" distL="0" distR="0" wp14:anchorId="2BFA5BB6" wp14:editId="6EB79C93">
            <wp:extent cx="6543675" cy="2550737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 preferRelativeResize="0"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07050" cy="2575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2B0E2A" w14:textId="6C5A2854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  <w:r>
        <w:rPr>
          <w:noProof/>
        </w:rPr>
        <w:lastRenderedPageBreak/>
        <w:drawing>
          <wp:inline distT="0" distB="0" distL="0" distR="0" wp14:anchorId="3F40B7AD" wp14:editId="30D345CF">
            <wp:extent cx="6809289" cy="264795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 preferRelativeResize="0"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23398" cy="2653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99A6" w14:textId="77777777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</w:p>
    <w:p w14:paraId="226A4852" w14:textId="4DF4A0E2" w:rsidR="007F453B" w:rsidRDefault="007F453B" w:rsidP="007F453B">
      <w:pPr>
        <w:jc w:val="center"/>
        <w:rPr>
          <w:b/>
          <w:sz w:val="28"/>
          <w:szCs w:val="28"/>
          <w:lang w:eastAsia="zh-CN"/>
        </w:rPr>
      </w:pPr>
      <w:r>
        <w:rPr>
          <w:b/>
          <w:noProof/>
          <w:sz w:val="28"/>
          <w:szCs w:val="28"/>
          <w:lang w:eastAsia="zh-CN"/>
        </w:rPr>
        <w:drawing>
          <wp:inline distT="0" distB="0" distL="0" distR="0" wp14:anchorId="3CCCDAB7" wp14:editId="19EF6571">
            <wp:extent cx="6809352" cy="2676525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8149" cy="26839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D8605A9" w14:textId="6308D35F" w:rsidR="00F96CF6" w:rsidRDefault="00F96CF6" w:rsidP="00F96CF6">
      <w:pPr>
        <w:jc w:val="center"/>
      </w:pPr>
    </w:p>
    <w:p w14:paraId="1DDCD303" w14:textId="092D938F" w:rsidR="00F96CF6" w:rsidRDefault="00F96CF6" w:rsidP="00A94381">
      <w:pPr>
        <w:widowControl w:val="0"/>
        <w:spacing w:line="480" w:lineRule="auto"/>
        <w:rPr>
          <w:rFonts w:cstheme="minorHAnsi"/>
          <w:b/>
          <w:bCs/>
        </w:rPr>
      </w:pPr>
    </w:p>
    <w:p w14:paraId="6832513B" w14:textId="3DE094D6" w:rsidR="00E6566C" w:rsidRDefault="0091610F" w:rsidP="00F96CF6">
      <w:pPr>
        <w:widowControl w:val="0"/>
        <w:spacing w:line="480" w:lineRule="auto"/>
        <w:rPr>
          <w:rFonts w:asciiTheme="minorHAnsi" w:hAnsiTheme="minorHAnsi" w:cstheme="minorHAnsi"/>
          <w:b/>
          <w:bCs/>
          <w:lang w:eastAsia="zh-CN"/>
        </w:rPr>
      </w:pPr>
      <w:r>
        <w:rPr>
          <w:rFonts w:asciiTheme="minorHAnsi" w:hAnsiTheme="minorHAnsi" w:cstheme="minorHAnsi" w:hint="eastAsia"/>
          <w:b/>
          <w:bCs/>
          <w:lang w:eastAsia="zh-CN"/>
        </w:rPr>
        <w:lastRenderedPageBreak/>
        <w:t>B</w:t>
      </w:r>
    </w:p>
    <w:p w14:paraId="6D354079" w14:textId="77777777" w:rsidR="00E6566C" w:rsidRDefault="00E6566C" w:rsidP="00E6566C">
      <w:pPr>
        <w:jc w:val="center"/>
      </w:pPr>
      <w:r>
        <w:rPr>
          <w:noProof/>
        </w:rPr>
        <w:drawing>
          <wp:inline distT="0" distB="0" distL="0" distR="0" wp14:anchorId="610AECD5" wp14:editId="0E7B092D">
            <wp:extent cx="6558643" cy="45910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ellia_sinensis_1.fa.cog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5822" cy="459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FA8D97" w14:textId="7B9BBA20" w:rsidR="00382F24" w:rsidRPr="00D72292" w:rsidRDefault="00382F24" w:rsidP="00D72292">
      <w:pPr>
        <w:widowControl w:val="0"/>
        <w:spacing w:line="480" w:lineRule="auto"/>
        <w:jc w:val="center"/>
      </w:pPr>
      <w:r w:rsidRPr="00D72292">
        <w:rPr>
          <w:b/>
          <w:bCs/>
        </w:rPr>
        <w:t>Fig</w:t>
      </w:r>
      <w:r w:rsidR="00C36798" w:rsidRPr="00D72292">
        <w:rPr>
          <w:b/>
          <w:bCs/>
        </w:rPr>
        <w:t>.</w:t>
      </w:r>
      <w:r w:rsidRPr="00D72292">
        <w:rPr>
          <w:b/>
          <w:bCs/>
        </w:rPr>
        <w:t xml:space="preserve"> S</w:t>
      </w:r>
      <w:r w:rsidRPr="00D72292">
        <w:rPr>
          <w:b/>
          <w:bCs/>
          <w:lang w:eastAsia="zh-CN"/>
        </w:rPr>
        <w:t>3</w:t>
      </w:r>
      <w:r w:rsidR="00C36798" w:rsidRPr="00D72292">
        <w:rPr>
          <w:b/>
          <w:bCs/>
          <w:lang w:eastAsia="zh-CN"/>
        </w:rPr>
        <w:t>.</w:t>
      </w:r>
      <w:r w:rsidRPr="00D72292">
        <w:t xml:space="preserve"> </w:t>
      </w:r>
      <w:sdt>
        <w:sdtPr>
          <w:alias w:val="Insert short legend here"/>
          <w:tag w:val="Insert short legend here"/>
          <w:id w:val="-1942599995"/>
          <w:placeholder>
            <w:docPart w:val="84D34F8C5DAE4E99A8E8BD6688929B3F"/>
          </w:placeholder>
        </w:sdtPr>
        <w:sdtEndPr/>
        <w:sdtContent>
          <w:r w:rsidRPr="00D72292">
            <w:t>The Gene Ontology (GO) analysis</w:t>
          </w:r>
          <w:r w:rsidR="00125D34" w:rsidRPr="00D72292">
            <w:rPr>
              <w:lang w:eastAsia="zh-CN"/>
            </w:rPr>
            <w:t xml:space="preserve"> (</w:t>
          </w:r>
          <w:r w:rsidR="0091610F" w:rsidRPr="00D72292">
            <w:rPr>
              <w:lang w:eastAsia="zh-CN"/>
            </w:rPr>
            <w:t>A</w:t>
          </w:r>
          <w:r w:rsidR="00125D34" w:rsidRPr="00D72292">
            <w:rPr>
              <w:lang w:eastAsia="zh-CN"/>
            </w:rPr>
            <w:t xml:space="preserve">) </w:t>
          </w:r>
          <w:r w:rsidRPr="00D72292">
            <w:t xml:space="preserve">and </w:t>
          </w:r>
          <w:sdt>
            <w:sdtPr>
              <w:alias w:val="Insert short legend here"/>
              <w:tag w:val="Insert short legend here"/>
              <w:id w:val="209623993"/>
              <w:placeholder>
                <w:docPart w:val="29BAAE7507C0447CB2E75C58901D9984"/>
              </w:placeholder>
            </w:sdtPr>
            <w:sdtEndPr/>
            <w:sdtContent>
              <w:r w:rsidRPr="00D72292">
                <w:t>Cluster of Orthologous Groups of proteins (COG) function classification of proteins</w:t>
              </w:r>
              <w:r w:rsidR="00125D34" w:rsidRPr="00D72292">
                <w:rPr>
                  <w:lang w:eastAsia="zh-CN"/>
                </w:rPr>
                <w:t xml:space="preserve"> (</w:t>
              </w:r>
              <w:r w:rsidR="0091610F" w:rsidRPr="00D72292">
                <w:rPr>
                  <w:lang w:eastAsia="zh-CN"/>
                </w:rPr>
                <w:t>B</w:t>
              </w:r>
              <w:r w:rsidR="00125D34" w:rsidRPr="00D72292">
                <w:rPr>
                  <w:lang w:eastAsia="zh-CN"/>
                </w:rPr>
                <w:t xml:space="preserve">) </w:t>
              </w:r>
              <w:r w:rsidRPr="00D72292">
                <w:t>in MeJA-primed fresh tea leaves with 0, 12, 24,</w:t>
              </w:r>
              <w:r w:rsidR="005709D2">
                <w:t xml:space="preserve"> and</w:t>
              </w:r>
              <w:r w:rsidRPr="00D72292">
                <w:t xml:space="preserve"> 48</w:t>
              </w:r>
              <w:r w:rsidR="00125D34" w:rsidRPr="00D72292">
                <w:t xml:space="preserve"> </w:t>
              </w:r>
              <w:r w:rsidRPr="00D72292">
                <w:t>h time duration.</w:t>
              </w:r>
            </w:sdtContent>
          </w:sdt>
        </w:sdtContent>
      </w:sdt>
    </w:p>
    <w:p w14:paraId="27665814" w14:textId="1C4DAEA4" w:rsidR="003C7457" w:rsidRDefault="003C7457" w:rsidP="00E6566C">
      <w:pPr>
        <w:widowControl w:val="0"/>
        <w:spacing w:line="480" w:lineRule="auto"/>
        <w:rPr>
          <w:rFonts w:asciiTheme="minorHAnsi" w:hAnsiTheme="minorHAnsi" w:cstheme="minorHAnsi"/>
          <w:b/>
          <w:bCs/>
        </w:rPr>
        <w:sectPr w:rsidR="003C7457" w:rsidSect="003C7457">
          <w:pgSz w:w="15840" w:h="12240" w:orient="landscape" w:code="1"/>
          <w:pgMar w:top="1440" w:right="1440" w:bottom="1440" w:left="1440" w:header="709" w:footer="709" w:gutter="0"/>
          <w:cols w:space="708"/>
          <w:docGrid w:linePitch="360"/>
        </w:sectPr>
      </w:pPr>
    </w:p>
    <w:p w14:paraId="20FEB00E" w14:textId="749230C8" w:rsidR="003C7457" w:rsidRDefault="003C7457" w:rsidP="00E6566C">
      <w:pPr>
        <w:widowControl w:val="0"/>
        <w:spacing w:line="480" w:lineRule="auto"/>
        <w:rPr>
          <w:rFonts w:asciiTheme="minorHAnsi" w:hAnsiTheme="minorHAnsi" w:cstheme="minorHAnsi"/>
          <w:b/>
          <w:bCs/>
        </w:rPr>
      </w:pPr>
    </w:p>
    <w:p w14:paraId="38DCF1FA" w14:textId="6B3185F8" w:rsidR="00382F9C" w:rsidRDefault="00382F9C" w:rsidP="00382F9C">
      <w:pPr>
        <w:jc w:val="center"/>
      </w:pPr>
      <w:r>
        <w:rPr>
          <w:noProof/>
        </w:rPr>
        <mc:AlternateContent>
          <mc:Choice Requires="wpc">
            <w:drawing>
              <wp:inline distT="0" distB="0" distL="0" distR="0" wp14:anchorId="793E8EFF" wp14:editId="46FD1EC7">
                <wp:extent cx="5921819" cy="6740525"/>
                <wp:effectExtent l="19050" t="0" r="22225" b="22225"/>
                <wp:docPr id="255" name="画布 25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231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3" y="4446996"/>
                            <a:ext cx="5921332" cy="2293529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32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8090" y="29683"/>
                            <a:ext cx="5903284" cy="4042588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3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864364" y="1256296"/>
                            <a:ext cx="477014" cy="413016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44CC6C0" w14:textId="21A6DAE7" w:rsidR="00382F9C" w:rsidRPr="0091610F" w:rsidRDefault="00382F9C" w:rsidP="00382F9C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1610F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>0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4" name="Oval 7"/>
                        <wps:cNvSpPr>
                          <a:spLocks noChangeArrowheads="1"/>
                        </wps:cNvSpPr>
                        <wps:spPr bwMode="auto">
                          <a:xfrm rot="4677037">
                            <a:off x="4438248" y="2356740"/>
                            <a:ext cx="692624" cy="443272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5" name="Oval 8"/>
                        <wps:cNvSpPr>
                          <a:spLocks noChangeArrowheads="1"/>
                        </wps:cNvSpPr>
                        <wps:spPr bwMode="auto">
                          <a:xfrm rot="20056325">
                            <a:off x="4337343" y="1128084"/>
                            <a:ext cx="462824" cy="783829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6" name="Oval 9"/>
                        <wps:cNvSpPr>
                          <a:spLocks noChangeArrowheads="1"/>
                        </wps:cNvSpPr>
                        <wps:spPr bwMode="auto">
                          <a:xfrm rot="21235873">
                            <a:off x="1357034" y="1353480"/>
                            <a:ext cx="617597" cy="737871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923481" y="2025399"/>
                            <a:ext cx="533236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DA55ECD" w14:textId="0E8F99E8" w:rsidR="00382F9C" w:rsidRPr="0091610F" w:rsidRDefault="00382F9C" w:rsidP="00382F9C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1610F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>12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6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902512" y="1346008"/>
                            <a:ext cx="532940" cy="27876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B0D54D6" w14:textId="604DB0C9" w:rsidR="00382F9C" w:rsidRPr="00C62597" w:rsidRDefault="00382F9C" w:rsidP="00382F9C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C62597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>24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7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4710123" y="436777"/>
                            <a:ext cx="523312" cy="328767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12700">
                            <a:noFill/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D0CAD6" w14:textId="4789494B" w:rsidR="00382F9C" w:rsidRPr="00C62597" w:rsidRDefault="00382F9C" w:rsidP="00382F9C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C62597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>48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  <w:lang w:val="zh-CN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48" name="Oval 13"/>
                        <wps:cNvSpPr>
                          <a:spLocks noChangeArrowheads="1"/>
                        </wps:cNvSpPr>
                        <wps:spPr bwMode="auto">
                          <a:xfrm rot="15488055">
                            <a:off x="4177657" y="704745"/>
                            <a:ext cx="742592" cy="358217"/>
                          </a:xfrm>
                          <a:prstGeom prst="ellipse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85204" y="5975499"/>
                            <a:ext cx="507927" cy="37023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5D3465" w14:textId="750C8759" w:rsidR="00382F9C" w:rsidRPr="0091610F" w:rsidRDefault="00382F9C" w:rsidP="00382F9C">
                              <w:pP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</w:pPr>
                              <w:r w:rsidRPr="0091610F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48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3" name="矩形 253"/>
                        <wps:cNvSpPr/>
                        <wps:spPr>
                          <a:xfrm>
                            <a:off x="571944" y="0"/>
                            <a:ext cx="374015" cy="49022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14:paraId="668CED50" w14:textId="2E9975A7" w:rsidR="00382F9C" w:rsidRDefault="00E231ED" w:rsidP="00382F9C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sz w:val="48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spAutoFit/>
                        </wps:bodyPr>
                      </wps:wsp>
                      <wps:wsp>
                        <wps:cNvPr id="254" name="矩形 254"/>
                        <wps:cNvSpPr/>
                        <wps:spPr>
                          <a:xfrm>
                            <a:off x="19051" y="3940376"/>
                            <a:ext cx="431165" cy="477520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092A5978" w14:textId="26916C0B" w:rsidR="00382F9C" w:rsidRDefault="00E231ED" w:rsidP="00382F9C">
                              <w:pPr>
                                <w:jc w:val="center"/>
                              </w:pPr>
                              <w:r>
                                <w:rPr>
                                  <w:rFonts w:hAnsi="Calibri"/>
                                  <w:color w:val="000000" w:themeColor="text1"/>
                                  <w:sz w:val="48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spAutoFit/>
                        </wps:bodyPr>
                      </wps:wsp>
                      <wps:wsp>
                        <wps:cNvPr id="91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267" y="5538809"/>
                            <a:ext cx="507365" cy="370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A5D2800" w14:textId="3AF39D17" w:rsidR="0091610F" w:rsidRDefault="0091610F" w:rsidP="0091610F"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24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2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185" y="5092242"/>
                            <a:ext cx="507365" cy="370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F0C76F3" w14:textId="7AECC7B8" w:rsidR="0091610F" w:rsidRDefault="0091610F" w:rsidP="0091610F"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12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3" name="文本框 2"/>
                        <wps:cNvSpPr txBox="1">
                          <a:spLocks noChangeArrowheads="1"/>
                        </wps:cNvSpPr>
                        <wps:spPr bwMode="auto">
                          <a:xfrm>
                            <a:off x="1272267" y="4613777"/>
                            <a:ext cx="507365" cy="37020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5BA8CD0" w14:textId="6E3472B3" w:rsidR="0091610F" w:rsidRDefault="0091610F" w:rsidP="0091610F">
                              <w:r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125D34">
                                <w:rPr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793E8EFF" id="画布 255" o:spid="_x0000_s1057" editas="canvas" style="width:466.3pt;height:530.75pt;mso-position-horizontal-relative:char;mso-position-vertical-relative:line" coordsize="59213,6740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">
                <v:shape id="_x0000_s1058" type="#_x0000_t75" style="position:absolute;width:59213;height:67405;visibility:visible;mso-wrap-style:square" stroked="t">
                  <v:fill o:detectmouseclick="t"/>
                  <v:path o:connecttype="none"/>
                </v:shape>
                <v:shape id="Picture 4" o:spid="_x0000_s1059" type="#_x0000_t75" style="position:absolute;top:44469;width:59213;height:229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" stroked="t" strokeweight="1pt">
                  <v:imagedata r:id="rId23" o:title=""/>
                </v:shape>
                <v:shape id="Picture 5" o:spid="_x0000_s1060" type="#_x0000_t75" style="position:absolute;left:180;top:296;width:59033;height:404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" stroked="t" strokeweight="1pt">
                  <v:imagedata r:id="rId24" o:title=""/>
                </v:shape>
                <v:shape id="文本框 2" o:spid="_x0000_s1061" type="#_x0000_t202" style="position:absolute;left:18643;top:12562;width:4770;height:413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" stroked="f" strokeweight="1pt">
                  <v:textbox>
                    <w:txbxContent>
                      <w:p w14:paraId="344CC6C0" w14:textId="21A6DAE7" w:rsidR="00382F9C" w:rsidRPr="0091610F" w:rsidRDefault="00382F9C" w:rsidP="00382F9C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1610F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>0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 xml:space="preserve"> h</w:t>
                        </w:r>
                      </w:p>
                    </w:txbxContent>
                  </v:textbox>
                </v:shape>
                <v:oval id="Oval 7" o:spid="_x0000_s1062" style="position:absolute;left:44382;top:23567;width:6926;height:4432;rotation:5108572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" filled="f" strokeweight="1pt"/>
                <v:oval id="Oval 8" o:spid="_x0000_s1063" style="position:absolute;left:43373;top:11280;width:4628;height:7839;rotation:-1686105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" filled="f" strokeweight="1pt"/>
                <v:oval id="Oval 9" o:spid="_x0000_s1064" style="position:absolute;left:13570;top:13534;width:6176;height:7379;rotation:-39772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" filled="f" strokeweight="1pt"/>
                <v:shape id="文本框 2" o:spid="_x0000_s1065" type="#_x0000_t202" style="position:absolute;left:49234;top:20253;width:5333;height:27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" stroked="f" strokeweight="1pt">
                  <v:textbox>
                    <w:txbxContent>
                      <w:p w14:paraId="1DA55ECD" w14:textId="0E8F99E8" w:rsidR="00382F9C" w:rsidRPr="0091610F" w:rsidRDefault="00382F9C" w:rsidP="00382F9C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1610F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>12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文本框 2" o:spid="_x0000_s1066" type="#_x0000_t202" style="position:absolute;left:49025;top:13460;width:5329;height:27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" stroked="f" strokeweight="1pt">
                  <v:textbox>
                    <w:txbxContent>
                      <w:p w14:paraId="6B0D54D6" w14:textId="604DB0C9" w:rsidR="00382F9C" w:rsidRPr="00C62597" w:rsidRDefault="00382F9C" w:rsidP="00382F9C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62597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>24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文本框 2" o:spid="_x0000_s1067" type="#_x0000_t202" style="position:absolute;left:47101;top:4367;width:5233;height:328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" stroked="f" strokeweight="1pt">
                  <v:textbox>
                    <w:txbxContent>
                      <w:p w14:paraId="39D0CAD6" w14:textId="4789494B" w:rsidR="00382F9C" w:rsidRPr="00C62597" w:rsidRDefault="00382F9C" w:rsidP="00382F9C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C62597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>48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  <w:lang w:val="zh-CN"/>
                          </w:rPr>
                          <w:t xml:space="preserve"> h</w:t>
                        </w:r>
                      </w:p>
                    </w:txbxContent>
                  </v:textbox>
                </v:shape>
                <v:oval id="Oval 13" o:spid="_x0000_s1068" style="position:absolute;left:41776;top:7047;width:7426;height:3582;rotation:-6675874fd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" filled="f" strokeweight="1pt"/>
                <v:shape id="文本框 2" o:spid="_x0000_s1069" type="#_x0000_t202" style="position:absolute;left:12852;top:59754;width:5079;height:370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" stroked="f">
                  <v:textbox>
                    <w:txbxContent>
                      <w:p w14:paraId="4B5D3465" w14:textId="750C8759" w:rsidR="00382F9C" w:rsidRPr="0091610F" w:rsidRDefault="00382F9C" w:rsidP="00382F9C">
                        <w:pPr>
                          <w:rPr>
                            <w:b/>
                            <w:bCs/>
                            <w:sz w:val="28"/>
                            <w:szCs w:val="28"/>
                          </w:rPr>
                        </w:pPr>
                        <w:r w:rsidRPr="0091610F">
                          <w:rPr>
                            <w:b/>
                            <w:bCs/>
                            <w:sz w:val="28"/>
                            <w:szCs w:val="28"/>
                          </w:rPr>
                          <w:t>48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rect id="矩形 253" o:spid="_x0000_s1070" style="position:absolute;left:5719;width:3740;height:49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" filled="f" stroked="f" strokeweight="1pt">
                  <v:textbox style="mso-fit-shape-to-text:t">
                    <w:txbxContent>
                      <w:p w14:paraId="668CED50" w14:textId="2E9975A7" w:rsidR="00382F9C" w:rsidRDefault="00E231ED" w:rsidP="00382F9C">
                        <w:pPr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sz w:val="48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A</w:t>
                        </w:r>
                      </w:p>
                    </w:txbxContent>
                  </v:textbox>
                </v:rect>
                <v:rect id="矩形 254" o:spid="_x0000_s1071" style="position:absolute;left:190;top:39403;width:4312;height:47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" filled="f" stroked="f">
                  <v:textbox style="mso-fit-shape-to-text:t">
                    <w:txbxContent>
                      <w:p w14:paraId="092A5978" w14:textId="26916C0B" w:rsidR="00382F9C" w:rsidRDefault="00E231ED" w:rsidP="00382F9C">
                        <w:pPr>
                          <w:jc w:val="center"/>
                        </w:pPr>
                        <w:r>
                          <w:rPr>
                            <w:rFonts w:hAnsi="Calibri"/>
                            <w:color w:val="000000" w:themeColor="text1"/>
                            <w:sz w:val="48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B</w:t>
                        </w:r>
                      </w:p>
                    </w:txbxContent>
                  </v:textbox>
                </v:rect>
                <v:shape id="文本框 2" o:spid="_x0000_s1072" type="#_x0000_t202" style="position:absolute;left:12722;top:55388;width:507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" stroked="f">
                  <v:textbox>
                    <w:txbxContent>
                      <w:p w14:paraId="4A5D2800" w14:textId="3AF39D17" w:rsidR="0091610F" w:rsidRDefault="0091610F" w:rsidP="0091610F"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24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文本框 2" o:spid="_x0000_s1073" type="#_x0000_t202" style="position:absolute;left:12721;top:50922;width:507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" stroked="f">
                  <v:textbox>
                    <w:txbxContent>
                      <w:p w14:paraId="4F0C76F3" w14:textId="7AECC7B8" w:rsidR="0091610F" w:rsidRDefault="0091610F" w:rsidP="0091610F"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12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文本框 2" o:spid="_x0000_s1074" type="#_x0000_t202" style="position:absolute;left:12722;top:46137;width:5074;height:370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" stroked="f">
                  <v:textbox>
                    <w:txbxContent>
                      <w:p w14:paraId="75BA8CD0" w14:textId="6E3472B3" w:rsidR="0091610F" w:rsidRDefault="0091610F" w:rsidP="0091610F">
                        <w:r>
                          <w:rPr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="00125D34">
                          <w:rPr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0F3BE049" w14:textId="77777777" w:rsidR="00382F9C" w:rsidRDefault="00382F9C" w:rsidP="00D72292">
      <w:pPr>
        <w:spacing w:line="360" w:lineRule="auto"/>
        <w:jc w:val="center"/>
      </w:pPr>
    </w:p>
    <w:p w14:paraId="5F304BEE" w14:textId="733EEDE8" w:rsidR="003C7457" w:rsidRDefault="00382F9C" w:rsidP="00D72292">
      <w:pPr>
        <w:spacing w:line="360" w:lineRule="auto"/>
        <w:jc w:val="center"/>
        <w:sectPr w:rsidR="003C7457" w:rsidSect="003C7457"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b/>
          <w:bCs/>
        </w:rPr>
        <w:t xml:space="preserve">Fig. S4. </w:t>
      </w:r>
      <w:r w:rsidR="004433AD" w:rsidRPr="00D72292">
        <w:t xml:space="preserve">Multivariate statistical analysis of </w:t>
      </w:r>
      <w:r w:rsidRPr="00D72292">
        <w:t>non</w:t>
      </w:r>
      <w:r w:rsidR="004433AD" w:rsidRPr="00D72292">
        <w:t>-</w:t>
      </w:r>
      <w:r w:rsidRPr="00D72292">
        <w:t>volatile secondary metabolites in MeJA-primed fresh tea leaves with 0, 12, 24, 48</w:t>
      </w:r>
      <w:r w:rsidR="00125D34" w:rsidRPr="00D72292">
        <w:t xml:space="preserve"> </w:t>
      </w:r>
      <w:r w:rsidRPr="00D72292">
        <w:t xml:space="preserve">h </w:t>
      </w:r>
      <w:r w:rsidR="005709D2">
        <w:rPr>
          <w:rFonts w:hint="eastAsia"/>
          <w:lang w:eastAsia="zh-CN"/>
        </w:rPr>
        <w:t>and</w:t>
      </w:r>
      <w:r w:rsidR="005709D2">
        <w:t xml:space="preserve"> </w:t>
      </w:r>
      <w:r w:rsidRPr="00D72292">
        <w:t>duration</w:t>
      </w:r>
      <w:r w:rsidR="005709D2">
        <w:rPr>
          <w:lang w:eastAsia="zh-CN"/>
        </w:rPr>
        <w:t>.</w:t>
      </w:r>
    </w:p>
    <w:p w14:paraId="68AF699A" w14:textId="22B97FAD" w:rsidR="003C7457" w:rsidRDefault="00FC04A0" w:rsidP="00D72292">
      <w:pPr>
        <w:spacing w:line="360" w:lineRule="auto"/>
        <w:jc w:val="center"/>
        <w:sectPr w:rsidR="003C7457" w:rsidSect="003C7457">
          <w:type w:val="continuous"/>
          <w:pgSz w:w="15840" w:h="12240" w:orient="landscape" w:code="1"/>
          <w:pgMar w:top="1440" w:right="1440" w:bottom="1440" w:left="1440" w:header="709" w:footer="709" w:gutter="0"/>
          <w:cols w:space="708"/>
          <w:docGrid w:linePitch="360"/>
        </w:sectPr>
      </w:pPr>
      <w:r>
        <w:rPr>
          <w:noProof/>
        </w:rPr>
        <w:lastRenderedPageBreak/>
        <mc:AlternateContent>
          <mc:Choice Requires="wpc">
            <w:drawing>
              <wp:inline distT="0" distB="0" distL="0" distR="0" wp14:anchorId="52EDCBF3" wp14:editId="07293457">
                <wp:extent cx="8044344" cy="5256083"/>
                <wp:effectExtent l="19050" t="0" r="13970" b="20955"/>
                <wp:docPr id="113" name="画布 1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Canvas">
                    <wpc:wpc>
                      <wpc:bg>
                        <a:noFill/>
                      </wpc:bg>
                      <wpc:whole>
                        <a:ln w="9525" cap="flat" cmpd="sng" algn="ctr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med" len="med"/>
                          <a:tailEnd type="none" w="med" len="med"/>
                        </a:ln>
                      </wpc:whole>
                      <pic:pic xmlns:pic="http://schemas.openxmlformats.org/drawingml/2006/picture">
                        <pic:nvPicPr>
                          <pic:cNvPr id="96" name="Picture 4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35563"/>
                            <a:ext cx="5170871" cy="5184772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97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 rot="5400000">
                            <a:off x="4035826" y="1231781"/>
                            <a:ext cx="5169162" cy="277640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98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3294587" y="2056430"/>
                            <a:ext cx="463550" cy="2933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ACC3A34" w14:textId="30E69ED8" w:rsidR="00FC04A0" w:rsidRPr="00C62597" w:rsidRDefault="00FC04A0" w:rsidP="00FC04A0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sz w:val="48"/>
                                  <w:szCs w:val="48"/>
                                </w:rPr>
                              </w:pPr>
                              <w:bookmarkStart w:id="0" w:name="_Hlk33794162"/>
                              <w:bookmarkStart w:id="1" w:name="_Hlk33794163"/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0</w:t>
                              </w:r>
                              <w:bookmarkEnd w:id="0"/>
                              <w:bookmarkEnd w:id="1"/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9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473282" y="3124187"/>
                            <a:ext cx="605716" cy="3526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E19E74" w14:textId="0E1FF608" w:rsidR="00FC04A0" w:rsidRPr="00C62597" w:rsidRDefault="00FC04A0" w:rsidP="00FC04A0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12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2362" y="1855909"/>
                            <a:ext cx="535973" cy="4938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5889F83" w14:textId="08CD89AB" w:rsidR="00FC04A0" w:rsidRPr="00C62597" w:rsidRDefault="00FC04A0" w:rsidP="00FC04A0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24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1922367" y="676583"/>
                            <a:ext cx="573814" cy="44321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25400" algn="ctr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55C1020" w14:textId="330ABAD6" w:rsidR="00FC04A0" w:rsidRPr="00C62597" w:rsidRDefault="00FC04A0" w:rsidP="00FC04A0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sz w:val="48"/>
                                  <w:szCs w:val="48"/>
                                </w:rPr>
                              </w:pP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48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491096" y="1170851"/>
                            <a:ext cx="2336682" cy="402768"/>
                          </a:xfrm>
                          <a:prstGeom prst="rect">
                            <a:avLst/>
                          </a:prstGeom>
                          <a:solidFill>
                            <a:srgbClr val="4F81BD"/>
                          </a:solidFill>
                          <a:ln w="25400" algn="ctr">
                            <a:solidFill>
                              <a:srgbClr val="4F81BD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E3638F" w14:textId="570D6E60" w:rsidR="00FC04A0" w:rsidRPr="000447E5" w:rsidRDefault="00FC04A0" w:rsidP="00FC04A0">
                              <w:pPr>
                                <w:pStyle w:val="a7"/>
                                <w:spacing w:before="0" w:beforeAutospacing="0" w:after="200" w:afterAutospacing="0" w:line="276" w:lineRule="auto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48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12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</w:t>
                              </w: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24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 </w:t>
                              </w:r>
                              <w:r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>0</w:t>
                              </w:r>
                              <w:r w:rsidR="008A0909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h</w:t>
                              </w:r>
                              <w:r w:rsidRPr="00C62597">
                                <w:rPr>
                                  <w:rFonts w:eastAsia="宋体"/>
                                  <w:b/>
                                  <w:bCs/>
                                  <w:sz w:val="28"/>
                                  <w:szCs w:val="28"/>
                                </w:rPr>
                                <w:t xml:space="preserve">       12h              0h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3" name="Oval 29"/>
                        <wps:cNvSpPr>
                          <a:spLocks noChangeArrowheads="1"/>
                        </wps:cNvSpPr>
                        <wps:spPr bwMode="auto">
                          <a:xfrm>
                            <a:off x="1661300" y="2095166"/>
                            <a:ext cx="590550" cy="71437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4" name="Oval 30"/>
                        <wps:cNvSpPr>
                          <a:spLocks noChangeArrowheads="1"/>
                        </wps:cNvSpPr>
                        <wps:spPr bwMode="auto">
                          <a:xfrm>
                            <a:off x="1296227" y="3379712"/>
                            <a:ext cx="476250" cy="428625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7" name="Oval 31"/>
                        <wps:cNvSpPr>
                          <a:spLocks noChangeArrowheads="1"/>
                        </wps:cNvSpPr>
                        <wps:spPr bwMode="auto">
                          <a:xfrm>
                            <a:off x="3084439" y="2041452"/>
                            <a:ext cx="277482" cy="1082436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08" name="Oval 32"/>
                        <wps:cNvSpPr>
                          <a:spLocks noChangeArrowheads="1"/>
                        </wps:cNvSpPr>
                        <wps:spPr bwMode="auto">
                          <a:xfrm>
                            <a:off x="1435194" y="786771"/>
                            <a:ext cx="590550" cy="521034"/>
                          </a:xfrm>
                          <a:prstGeom prst="ellipse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10" name="矩形 110"/>
                        <wps:cNvSpPr/>
                        <wps:spPr>
                          <a:xfrm>
                            <a:off x="75217" y="0"/>
                            <a:ext cx="374015" cy="511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14:paraId="596F26CF" w14:textId="77777777" w:rsidR="00FC04A0" w:rsidRDefault="00FC04A0" w:rsidP="00FC04A0">
                              <w:pPr>
                                <w:jc w:val="center"/>
                              </w:pPr>
                              <w:r>
                                <w:rPr>
                                  <w:rFonts w:ascii="Calibri" w:eastAsia="宋体" w:hAnsi="Calibri"/>
                                  <w:color w:val="000000"/>
                                  <w:sz w:val="48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A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spAutoFit/>
                        </wps:bodyPr>
                      </wps:wsp>
                      <wps:wsp>
                        <wps:cNvPr id="112" name="矩形 112"/>
                        <wps:cNvSpPr/>
                        <wps:spPr>
                          <a:xfrm>
                            <a:off x="5199367" y="0"/>
                            <a:ext cx="374015" cy="511810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noFill/>
                          </a:ln>
                        </wps:spPr>
                        <wps:txbx>
                          <w:txbxContent>
                            <w:p w14:paraId="1830C671" w14:textId="77777777" w:rsidR="00FC04A0" w:rsidRDefault="00FC04A0" w:rsidP="00FC04A0">
                              <w:pPr>
                                <w:jc w:val="center"/>
                              </w:pPr>
                              <w:r>
                                <w:rPr>
                                  <w:rFonts w:ascii="Calibri" w:eastAsia="宋体" w:hAnsi="Calibri"/>
                                  <w:color w:val="000000"/>
                                  <w:sz w:val="48"/>
                                  <w:szCs w:val="48"/>
                                  <w14:shadow w14:blurRad="38100" w14:dist="19050" w14:dir="2700000" w14:sx="100000" w14:sy="100000" w14:kx="0" w14:ky="0" w14:algn="tl">
                                    <w14:schemeClr w14:val="dk1">
                                      <w14:alpha w14:val="60000"/>
                                    </w14:schemeClr>
                                  </w14:shadow>
                                </w:rPr>
                                <w:t>B</w:t>
                              </w:r>
                            </w:p>
                          </w:txbxContent>
                        </wps:txbx>
                        <wps:bodyPr wrap="square" lIns="91440" tIns="45720" rIns="91440" bIns="45720">
                          <a:spAutoFit/>
                        </wps:bodyPr>
                      </wps:wsp>
                    </wpc:wpc>
                  </a:graphicData>
                </a:graphic>
              </wp:inline>
            </w:drawing>
          </mc:Choice>
          <mc:Fallback>
            <w:pict>
              <v:group w14:anchorId="52EDCBF3" id="画布 113" o:spid="_x0000_s1075" editas="canvas" style="width:633.4pt;height:413.85pt;mso-position-horizontal-relative:char;mso-position-vertical-relative:line" coordsize="80441,5255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">
                <v:shape id="_x0000_s1076" type="#_x0000_t75" style="position:absolute;width:80441;height:52558;visibility:visible;mso-wrap-style:square" stroked="t">
                  <v:fill o:detectmouseclick="t"/>
                  <v:path o:connecttype="none"/>
                </v:shape>
                <v:shape id="Picture 47" o:spid="_x0000_s1077" type="#_x0000_t75" style="position:absolute;top:355;width:51708;height:5184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" stroked="t" strokeweight="1pt">
                  <v:imagedata r:id="rId27" o:title=""/>
                </v:shape>
                <v:shape id="Picture 2" o:spid="_x0000_s1078" type="#_x0000_t75" style="position:absolute;left:40358;top:12318;width:51691;height:27764;rotation:9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" stroked="t" strokeweight="1pt">
                  <v:imagedata r:id="rId28" o:title=""/>
                </v:shape>
                <v:shape id="Text Box 2" o:spid="_x0000_s1079" type="#_x0000_t202" style="position:absolute;left:32945;top:20564;width:4636;height:293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" filled="f" stroked="f" strokeweight="2pt">
                  <v:textbox>
                    <w:txbxContent>
                      <w:p w14:paraId="1ACC3A34" w14:textId="30E69ED8" w:rsidR="00FC04A0" w:rsidRPr="00C62597" w:rsidRDefault="00FC04A0" w:rsidP="00FC04A0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sz w:val="48"/>
                            <w:szCs w:val="48"/>
                          </w:rPr>
                        </w:pPr>
                        <w:bookmarkStart w:id="2" w:name="_Hlk33794162"/>
                        <w:bookmarkStart w:id="3" w:name="_Hlk33794163"/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bookmarkEnd w:id="2"/>
                        <w:bookmarkEnd w:id="3"/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2" o:spid="_x0000_s1080" type="#_x0000_t202" style="position:absolute;left:14732;top:31241;width:6057;height:35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" filled="f" stroked="f" strokeweight="2pt">
                  <v:textbox>
                    <w:txbxContent>
                      <w:p w14:paraId="27E19E74" w14:textId="0E1FF608" w:rsidR="00FC04A0" w:rsidRPr="00C62597" w:rsidRDefault="00FC04A0" w:rsidP="00FC04A0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sz w:val="48"/>
                            <w:szCs w:val="48"/>
                          </w:rPr>
                        </w:pP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12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2" o:spid="_x0000_s1081" type="#_x0000_t202" style="position:absolute;left:19223;top:18559;width:5360;height:493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" filled="f" stroked="f" strokeweight="2pt">
                  <v:textbox>
                    <w:txbxContent>
                      <w:p w14:paraId="15889F83" w14:textId="08CD89AB" w:rsidR="00FC04A0" w:rsidRPr="00C62597" w:rsidRDefault="00FC04A0" w:rsidP="00FC04A0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sz w:val="48"/>
                            <w:szCs w:val="48"/>
                          </w:rPr>
                        </w:pP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24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2" o:spid="_x0000_s1082" type="#_x0000_t202" style="position:absolute;left:19223;top:6765;width:5738;height:44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" filled="f" stroked="f" strokeweight="2pt">
                  <v:textbox>
                    <w:txbxContent>
                      <w:p w14:paraId="355C1020" w14:textId="330ABAD6" w:rsidR="00FC04A0" w:rsidRPr="00C62597" w:rsidRDefault="00FC04A0" w:rsidP="00FC04A0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sz w:val="48"/>
                            <w:szCs w:val="48"/>
                          </w:rPr>
                        </w:pP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48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</w:p>
                    </w:txbxContent>
                  </v:textbox>
                </v:shape>
                <v:shape id="Text Box 2" o:spid="_x0000_s1083" type="#_x0000_t202" style="position:absolute;left:54910;top:11708;width:23367;height:402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" fillcolor="#4f81bd" strokecolor="#4f81bd" strokeweight="2pt">
                  <v:textbox>
                    <w:txbxContent>
                      <w:p w14:paraId="27E3638F" w14:textId="570D6E60" w:rsidR="00FC04A0" w:rsidRPr="000447E5" w:rsidRDefault="00FC04A0" w:rsidP="00FC04A0">
                        <w:pPr>
                          <w:pStyle w:val="a7"/>
                          <w:spacing w:before="0" w:beforeAutospacing="0" w:after="200" w:afterAutospacing="0" w:line="276" w:lineRule="auto"/>
                          <w:rPr>
                            <w:sz w:val="22"/>
                            <w:szCs w:val="22"/>
                          </w:rPr>
                        </w:pP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48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  </w:t>
                        </w: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12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  </w:t>
                        </w: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24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   </w:t>
                        </w:r>
                        <w:r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>0</w:t>
                        </w:r>
                        <w:r w:rsidR="008A0909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h</w:t>
                        </w:r>
                        <w:r w:rsidRPr="00C62597">
                          <w:rPr>
                            <w:rFonts w:eastAsia="宋体"/>
                            <w:b/>
                            <w:bCs/>
                            <w:sz w:val="28"/>
                            <w:szCs w:val="28"/>
                          </w:rPr>
                          <w:t xml:space="preserve">       12h              0h</w:t>
                        </w:r>
                      </w:p>
                    </w:txbxContent>
                  </v:textbox>
                </v:shape>
                <v:oval id="Oval 29" o:spid="_x0000_s1084" style="position:absolute;left:16613;top:20951;width:5905;height:714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" filled="f"/>
                <v:oval id="Oval 30" o:spid="_x0000_s1085" style="position:absolute;left:12962;top:33797;width:4762;height:428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" filled="f"/>
                <v:oval id="Oval 31" o:spid="_x0000_s1086" style="position:absolute;left:30844;top:20414;width:2775;height:1082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" filled="f"/>
                <v:oval id="Oval 32" o:spid="_x0000_s1087" style="position:absolute;left:14351;top:7867;width:5906;height:521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" filled="f"/>
                <v:rect id="矩形 110" o:spid="_x0000_s1088" style="position:absolute;left:752;width:3740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" filled="f" stroked="f" strokeweight="1pt">
                  <v:textbox style="mso-fit-shape-to-text:t">
                    <w:txbxContent>
                      <w:p w14:paraId="596F26CF" w14:textId="77777777" w:rsidR="00FC04A0" w:rsidRDefault="00FC04A0" w:rsidP="00FC04A0">
                        <w:pPr>
                          <w:jc w:val="center"/>
                        </w:pPr>
                        <w:r>
                          <w:rPr>
                            <w:rFonts w:ascii="Calibri" w:eastAsia="宋体" w:hAnsi="Calibri"/>
                            <w:color w:val="000000"/>
                            <w:sz w:val="48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A</w:t>
                        </w:r>
                      </w:p>
                    </w:txbxContent>
                  </v:textbox>
                </v:rect>
                <v:rect id="矩形 112" o:spid="_x0000_s1089" style="position:absolute;left:51993;width:3740;height:511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" filled="f" stroked="f" strokeweight="1pt">
                  <v:textbox style="mso-fit-shape-to-text:t">
                    <w:txbxContent>
                      <w:p w14:paraId="1830C671" w14:textId="77777777" w:rsidR="00FC04A0" w:rsidRDefault="00FC04A0" w:rsidP="00FC04A0">
                        <w:pPr>
                          <w:jc w:val="center"/>
                        </w:pPr>
                        <w:r>
                          <w:rPr>
                            <w:rFonts w:ascii="Calibri" w:eastAsia="宋体" w:hAnsi="Calibri"/>
                            <w:color w:val="000000"/>
                            <w:sz w:val="48"/>
                            <w:szCs w:val="48"/>
                            <w14:shadow w14:blurRad="38100" w14:dist="19050" w14:dir="2700000" w14:sx="100000" w14:sy="100000" w14:kx="0" w14:ky="0" w14:algn="tl">
                              <w14:schemeClr w14:val="dk1">
                                <w14:alpha w14:val="60000"/>
                              </w14:schemeClr>
                            </w14:shadow>
                          </w:rPr>
                          <w:t>B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  <w:r w:rsidR="00D72292">
        <w:rPr>
          <w:b/>
          <w:bCs/>
        </w:rPr>
        <w:t>Fig. S5.</w:t>
      </w:r>
      <w:r w:rsidR="00D72292" w:rsidRPr="00147AB8">
        <w:rPr>
          <w:b/>
          <w:bCs/>
        </w:rPr>
        <w:t xml:space="preserve"> </w:t>
      </w:r>
      <w:r w:rsidR="00D72292" w:rsidRPr="00D72292">
        <w:t xml:space="preserve">Multivariate statistical analysis of volatile secondary metabolites in MeJA-primed fresh tea leaves with 0, 12, 24, </w:t>
      </w:r>
      <w:r w:rsidR="005709D2">
        <w:rPr>
          <w:rFonts w:hint="eastAsia"/>
          <w:lang w:eastAsia="zh-CN"/>
        </w:rPr>
        <w:t>and</w:t>
      </w:r>
      <w:r w:rsidR="005709D2">
        <w:rPr>
          <w:lang w:eastAsia="zh-CN"/>
        </w:rPr>
        <w:t xml:space="preserve"> </w:t>
      </w:r>
      <w:r w:rsidR="00D72292" w:rsidRPr="00D72292">
        <w:t>48 h duration.</w:t>
      </w:r>
      <w:r w:rsidR="00D72292" w:rsidRPr="000211C3">
        <w:t xml:space="preserve"> </w:t>
      </w:r>
    </w:p>
    <w:p w14:paraId="60167228" w14:textId="77777777" w:rsidR="00FC04A0" w:rsidRDefault="00FC04A0" w:rsidP="00A94381">
      <w:pPr>
        <w:widowControl w:val="0"/>
        <w:spacing w:line="480" w:lineRule="auto"/>
        <w:rPr>
          <w:b/>
        </w:rPr>
        <w:sectPr w:rsidR="00FC04A0" w:rsidSect="003C7457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598CFB45" w14:textId="6FD88295" w:rsidR="004433AD" w:rsidRPr="004433AD" w:rsidRDefault="004433AD" w:rsidP="00A94381">
      <w:pPr>
        <w:widowControl w:val="0"/>
        <w:spacing w:line="480" w:lineRule="auto"/>
        <w:rPr>
          <w:b/>
        </w:rPr>
        <w:sectPr w:rsidR="004433AD" w:rsidRPr="004433AD" w:rsidSect="003C7457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4A769344" w14:textId="08B0DDDC" w:rsidR="000D2B26" w:rsidRDefault="00EB1350" w:rsidP="000D2B26">
      <w:pPr>
        <w:pStyle w:val="af4"/>
        <w:numPr>
          <w:ilvl w:val="0"/>
          <w:numId w:val="9"/>
        </w:numPr>
        <w:spacing w:after="160" w:line="259" w:lineRule="auto"/>
      </w:pPr>
      <w:r>
        <w:t>Isopentenyl pyrophosphate (IPP</w:t>
      </w:r>
      <w:r>
        <w:rPr>
          <w:rFonts w:hint="eastAsia"/>
          <w:lang w:eastAsia="zh-CN"/>
        </w:rPr>
        <w:t>)</w:t>
      </w:r>
    </w:p>
    <w:p w14:paraId="41FC8240" w14:textId="77777777" w:rsidR="000D2B26" w:rsidRDefault="000D2B26" w:rsidP="000D2B26">
      <w:r>
        <w:rPr>
          <w:noProof/>
        </w:rPr>
        <w:drawing>
          <wp:inline distT="0" distB="0" distL="0" distR="0" wp14:anchorId="5ABDAF53" wp14:editId="0040D20D">
            <wp:extent cx="5697949" cy="1444358"/>
            <wp:effectExtent l="0" t="0" r="0" b="381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6840" cy="14897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8DFFAA9" w14:textId="0E652B47" w:rsidR="00EB1350" w:rsidRDefault="000D2B26" w:rsidP="00C62597">
      <w:r>
        <w:rPr>
          <w:noProof/>
        </w:rPr>
        <w:drawing>
          <wp:inline distT="0" distB="0" distL="0" distR="0" wp14:anchorId="107635A3" wp14:editId="5E376687">
            <wp:extent cx="5690161" cy="1409364"/>
            <wp:effectExtent l="0" t="0" r="635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9331" cy="143640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7536BF" w14:textId="77777777" w:rsidR="00C62597" w:rsidRDefault="00C62597" w:rsidP="00C62597">
      <w:pPr>
        <w:pStyle w:val="af4"/>
        <w:spacing w:after="160" w:line="259" w:lineRule="auto"/>
      </w:pPr>
    </w:p>
    <w:p w14:paraId="54480118" w14:textId="37EE2103" w:rsidR="000D2B26" w:rsidRDefault="00EB1350" w:rsidP="000D2B26">
      <w:pPr>
        <w:pStyle w:val="af4"/>
        <w:numPr>
          <w:ilvl w:val="0"/>
          <w:numId w:val="9"/>
        </w:numPr>
        <w:spacing w:after="160" w:line="259" w:lineRule="auto"/>
      </w:pPr>
      <w:proofErr w:type="spellStart"/>
      <w:r>
        <w:t>Dimethylally</w:t>
      </w:r>
      <w:proofErr w:type="spellEnd"/>
      <w:r>
        <w:t xml:space="preserve"> pyrophosphate (DMAPP</w:t>
      </w:r>
      <w:r>
        <w:rPr>
          <w:rFonts w:hint="eastAsia"/>
          <w:lang w:eastAsia="zh-CN"/>
        </w:rPr>
        <w:t>)</w:t>
      </w:r>
    </w:p>
    <w:p w14:paraId="695ED001" w14:textId="77777777" w:rsidR="000D2B26" w:rsidRDefault="000D2B26" w:rsidP="000D2B26">
      <w:r>
        <w:rPr>
          <w:noProof/>
        </w:rPr>
        <w:drawing>
          <wp:inline distT="0" distB="0" distL="0" distR="0" wp14:anchorId="3623E2AF" wp14:editId="7B34B15D">
            <wp:extent cx="5811665" cy="1521078"/>
            <wp:effectExtent l="0" t="0" r="0" b="3175"/>
            <wp:docPr id="3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3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2887" cy="153710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55EB1D8" w14:textId="77777777" w:rsidR="000D2B26" w:rsidRDefault="000D2B26" w:rsidP="000D2B26"/>
    <w:p w14:paraId="4CD9927F" w14:textId="77777777" w:rsidR="000D2B26" w:rsidRDefault="000D2B26" w:rsidP="000D2B26">
      <w:r>
        <w:rPr>
          <w:noProof/>
        </w:rPr>
        <w:drawing>
          <wp:inline distT="0" distB="0" distL="0" distR="0" wp14:anchorId="5F8F3690" wp14:editId="5612881D">
            <wp:extent cx="5773479" cy="1458517"/>
            <wp:effectExtent l="0" t="0" r="0" b="8890"/>
            <wp:docPr id="2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3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3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892" cy="148337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9BD0D8A" w14:textId="77777777" w:rsidR="00C62597" w:rsidRDefault="00C62597" w:rsidP="00C62597">
      <w:pPr>
        <w:pStyle w:val="af4"/>
        <w:spacing w:after="160" w:line="259" w:lineRule="auto"/>
      </w:pPr>
    </w:p>
    <w:p w14:paraId="0D6D1BB9" w14:textId="1E136958" w:rsidR="000D2B26" w:rsidRDefault="00EB1350" w:rsidP="000D2B26">
      <w:pPr>
        <w:pStyle w:val="af4"/>
        <w:numPr>
          <w:ilvl w:val="0"/>
          <w:numId w:val="9"/>
        </w:numPr>
        <w:spacing w:after="160" w:line="259" w:lineRule="auto"/>
      </w:pPr>
      <w:r>
        <w:t>Farnesyl diphosphate (</w:t>
      </w:r>
      <w:r w:rsidR="000D2B26">
        <w:t>FPP</w:t>
      </w:r>
      <w:r>
        <w:t>)</w:t>
      </w:r>
    </w:p>
    <w:p w14:paraId="2DCD4E57" w14:textId="77777777" w:rsidR="000D2B26" w:rsidRDefault="000D2B26" w:rsidP="000D2B26">
      <w:r>
        <w:rPr>
          <w:noProof/>
        </w:rPr>
        <w:lastRenderedPageBreak/>
        <w:drawing>
          <wp:inline distT="0" distB="0" distL="0" distR="0" wp14:anchorId="214EADCA" wp14:editId="2A08CAB4">
            <wp:extent cx="5894408" cy="1540850"/>
            <wp:effectExtent l="0" t="0" r="0" b="25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3354" cy="155887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8433A0B" w14:textId="77777777" w:rsidR="000D2B26" w:rsidRDefault="000D2B26" w:rsidP="000D2B26"/>
    <w:p w14:paraId="06169B0E" w14:textId="77777777" w:rsidR="000D2B26" w:rsidRDefault="000D2B26" w:rsidP="000D2B26">
      <w:r>
        <w:rPr>
          <w:noProof/>
        </w:rPr>
        <w:drawing>
          <wp:inline distT="0" distB="0" distL="0" distR="0" wp14:anchorId="2A243614" wp14:editId="1AC194E0">
            <wp:extent cx="5879938" cy="1503771"/>
            <wp:effectExtent l="0" t="0" r="6985" b="1270"/>
            <wp:docPr id="225" name="图片 2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4525" cy="153307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C3E78F3" w14:textId="77777777" w:rsidR="00C62597" w:rsidRDefault="00C62597" w:rsidP="00C62597">
      <w:pPr>
        <w:pStyle w:val="af4"/>
        <w:spacing w:after="160" w:line="259" w:lineRule="auto"/>
      </w:pPr>
    </w:p>
    <w:p w14:paraId="1275F2CC" w14:textId="02E285E3" w:rsidR="000D2B26" w:rsidRDefault="00EB1350" w:rsidP="00C62597">
      <w:pPr>
        <w:pStyle w:val="af4"/>
        <w:numPr>
          <w:ilvl w:val="0"/>
          <w:numId w:val="9"/>
        </w:numPr>
        <w:spacing w:after="160" w:line="259" w:lineRule="auto"/>
      </w:pPr>
      <w:r>
        <w:t>Geranyl diphosphate (</w:t>
      </w:r>
      <w:r w:rsidR="000D2B26">
        <w:t>GPP</w:t>
      </w:r>
      <w:r>
        <w:t>)</w:t>
      </w:r>
    </w:p>
    <w:p w14:paraId="51F0459D" w14:textId="77777777" w:rsidR="000D2B26" w:rsidRDefault="000D2B26" w:rsidP="000D2B26">
      <w:r>
        <w:rPr>
          <w:noProof/>
        </w:rPr>
        <w:drawing>
          <wp:inline distT="0" distB="0" distL="0" distR="0" wp14:anchorId="63CB75B5" wp14:editId="5B8B7D77">
            <wp:extent cx="6047533" cy="1548280"/>
            <wp:effectExtent l="0" t="0" r="0" b="0"/>
            <wp:docPr id="226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4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23" cy="156555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9AB7925" w14:textId="77777777" w:rsidR="000D2B26" w:rsidRDefault="000D2B26" w:rsidP="000D2B26"/>
    <w:p w14:paraId="12534381" w14:textId="77777777" w:rsidR="000D2B26" w:rsidRDefault="000D2B26" w:rsidP="000D2B26">
      <w:r>
        <w:rPr>
          <w:noProof/>
        </w:rPr>
        <w:drawing>
          <wp:inline distT="0" distB="0" distL="0" distR="0" wp14:anchorId="4445D94D" wp14:editId="3A8FC10F">
            <wp:extent cx="6065932" cy="1516483"/>
            <wp:effectExtent l="0" t="0" r="0" b="7620"/>
            <wp:docPr id="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4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4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75712" cy="154392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F517525" w14:textId="77777777" w:rsidR="000D2B26" w:rsidRDefault="000D2B26" w:rsidP="000D2B26"/>
    <w:p w14:paraId="1307D8A6" w14:textId="77777777" w:rsidR="000D2B26" w:rsidRDefault="000D2B26" w:rsidP="000D2B26"/>
    <w:p w14:paraId="2F0F015E" w14:textId="77777777" w:rsidR="000D2B26" w:rsidRDefault="000D2B26" w:rsidP="000D2B26"/>
    <w:p w14:paraId="6DB43B4D" w14:textId="42AC6258" w:rsidR="000D2B26" w:rsidRDefault="000D2B26" w:rsidP="000D2B26"/>
    <w:p w14:paraId="6A459113" w14:textId="09DB6E35" w:rsidR="00EB1350" w:rsidRDefault="00EB1350" w:rsidP="000D2B26"/>
    <w:p w14:paraId="421F94BC" w14:textId="5099D3F3" w:rsidR="00EB1350" w:rsidRDefault="00EB1350" w:rsidP="000D2B26"/>
    <w:p w14:paraId="38650172" w14:textId="77777777" w:rsidR="00EB1350" w:rsidRDefault="00EB1350" w:rsidP="000D2B26"/>
    <w:p w14:paraId="4E152A79" w14:textId="348136B6" w:rsidR="000D2B26" w:rsidRDefault="00EB1350" w:rsidP="000D2B26">
      <w:pPr>
        <w:pStyle w:val="af4"/>
        <w:numPr>
          <w:ilvl w:val="0"/>
          <w:numId w:val="9"/>
        </w:numPr>
        <w:spacing w:after="160" w:line="259" w:lineRule="auto"/>
      </w:pPr>
      <w:r>
        <w:lastRenderedPageBreak/>
        <w:t xml:space="preserve">Geranylgeranyl diphosphate </w:t>
      </w:r>
      <w:r>
        <w:rPr>
          <w:rFonts w:hint="eastAsia"/>
          <w:lang w:eastAsia="zh-CN"/>
        </w:rPr>
        <w:t>(</w:t>
      </w:r>
      <w:r w:rsidR="000D2B26">
        <w:t>GGPP</w:t>
      </w:r>
      <w:r>
        <w:t>)</w:t>
      </w:r>
    </w:p>
    <w:p w14:paraId="1D0B346F" w14:textId="77777777" w:rsidR="000D2B26" w:rsidRDefault="000D2B26" w:rsidP="000D2B26">
      <w:r>
        <w:rPr>
          <w:noProof/>
        </w:rPr>
        <w:drawing>
          <wp:inline distT="0" distB="0" distL="0" distR="0" wp14:anchorId="26F3FC26" wp14:editId="210D8B71">
            <wp:extent cx="6013140" cy="1553395"/>
            <wp:effectExtent l="0" t="0" r="6985" b="8890"/>
            <wp:docPr id="2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5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331" cy="15676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1E73CF2" w14:textId="77777777" w:rsidR="000D2B26" w:rsidRDefault="000D2B26" w:rsidP="000D2B26"/>
    <w:p w14:paraId="2F19F9B7" w14:textId="77777777" w:rsidR="000D2B26" w:rsidRDefault="000D2B26" w:rsidP="000D2B26">
      <w:r>
        <w:rPr>
          <w:noProof/>
        </w:rPr>
        <w:drawing>
          <wp:inline distT="0" distB="0" distL="0" distR="0" wp14:anchorId="673B9EFF" wp14:editId="00366F24">
            <wp:extent cx="5962222" cy="1504818"/>
            <wp:effectExtent l="0" t="0" r="635" b="635"/>
            <wp:docPr id="8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5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5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14555" cy="151802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D2D566E" w14:textId="77777777" w:rsidR="00EB1350" w:rsidRDefault="00EB1350" w:rsidP="000D2B26"/>
    <w:p w14:paraId="1F46C3C1" w14:textId="40156277" w:rsidR="000D2B26" w:rsidRDefault="000D2B26" w:rsidP="00EB1350">
      <w:pPr>
        <w:pStyle w:val="af4"/>
        <w:numPr>
          <w:ilvl w:val="0"/>
          <w:numId w:val="9"/>
        </w:numPr>
        <w:spacing w:after="160" w:line="259" w:lineRule="auto"/>
      </w:pPr>
      <w:r w:rsidRPr="00EB1350">
        <w:rPr>
          <w:i/>
          <w:iCs/>
        </w:rPr>
        <w:t>L</w:t>
      </w:r>
      <w:r>
        <w:t>-P</w:t>
      </w:r>
      <w:r>
        <w:rPr>
          <w:rFonts w:hint="eastAsia"/>
        </w:rPr>
        <w:t>h</w:t>
      </w:r>
      <w:r w:rsidR="00EB1350">
        <w:t>enylalanine</w:t>
      </w:r>
    </w:p>
    <w:p w14:paraId="78D08CFD" w14:textId="77777777" w:rsidR="000D2B26" w:rsidRDefault="000D2B26" w:rsidP="000D2B26">
      <w:r>
        <w:rPr>
          <w:noProof/>
        </w:rPr>
        <w:drawing>
          <wp:inline distT="0" distB="0" distL="0" distR="0" wp14:anchorId="0943C129" wp14:editId="3BFE39F1">
            <wp:extent cx="5922660" cy="1524536"/>
            <wp:effectExtent l="0" t="0" r="1905" b="0"/>
            <wp:docPr id="228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6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6322" cy="15357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BDC9DB" w14:textId="77777777" w:rsidR="000D2B26" w:rsidRDefault="000D2B26" w:rsidP="000D2B26"/>
    <w:p w14:paraId="52F5D1D1" w14:textId="77777777" w:rsidR="000D2B26" w:rsidRDefault="000D2B26" w:rsidP="000D2B26">
      <w:r>
        <w:rPr>
          <w:noProof/>
        </w:rPr>
        <w:drawing>
          <wp:inline distT="0" distB="0" distL="0" distR="0" wp14:anchorId="0A4271B3" wp14:editId="526D3642">
            <wp:extent cx="5955827" cy="1497688"/>
            <wp:effectExtent l="0" t="0" r="6985" b="7620"/>
            <wp:docPr id="229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6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6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48912" cy="1521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B7F111F" w14:textId="77777777" w:rsidR="000D2B26" w:rsidRDefault="000D2B26" w:rsidP="000D2B26"/>
    <w:p w14:paraId="14C0B612" w14:textId="77777777" w:rsidR="000D2B26" w:rsidRDefault="000D2B26" w:rsidP="000D2B26"/>
    <w:p w14:paraId="401581EB" w14:textId="0F6F4BB2" w:rsidR="000D2B26" w:rsidRDefault="000D2B26" w:rsidP="000D2B26"/>
    <w:p w14:paraId="3BB7A4AF" w14:textId="0F35B02F" w:rsidR="00EB1350" w:rsidRDefault="00EB1350" w:rsidP="000D2B26"/>
    <w:p w14:paraId="0342F866" w14:textId="3B401069" w:rsidR="00EB1350" w:rsidRDefault="00EB1350" w:rsidP="000D2B26"/>
    <w:p w14:paraId="0688804F" w14:textId="77777777" w:rsidR="000D2B26" w:rsidRDefault="000D2B26" w:rsidP="000D2B26"/>
    <w:p w14:paraId="3DAF0F0C" w14:textId="11CD63EE" w:rsidR="000D2B26" w:rsidRDefault="000D2B26" w:rsidP="00EB1350">
      <w:pPr>
        <w:pStyle w:val="af4"/>
        <w:numPr>
          <w:ilvl w:val="0"/>
          <w:numId w:val="9"/>
        </w:numPr>
        <w:spacing w:after="160" w:line="259" w:lineRule="auto"/>
      </w:pPr>
      <w:r>
        <w:t>C</w:t>
      </w:r>
      <w:r>
        <w:rPr>
          <w:rFonts w:hint="eastAsia"/>
        </w:rPr>
        <w:t>innamic</w:t>
      </w:r>
      <w:r>
        <w:t xml:space="preserve"> </w:t>
      </w:r>
      <w:r>
        <w:rPr>
          <w:rFonts w:hint="eastAsia"/>
        </w:rPr>
        <w:t>acid</w:t>
      </w:r>
      <w:r w:rsidR="008A0909">
        <w:t xml:space="preserve"> (CA)</w:t>
      </w:r>
    </w:p>
    <w:p w14:paraId="7FE1099C" w14:textId="77777777" w:rsidR="000D2B26" w:rsidRDefault="000D2B26" w:rsidP="000D2B26"/>
    <w:p w14:paraId="773AA619" w14:textId="77777777" w:rsidR="000D2B26" w:rsidRDefault="000D2B26" w:rsidP="000D2B26">
      <w:r>
        <w:rPr>
          <w:noProof/>
        </w:rPr>
        <w:drawing>
          <wp:inline distT="0" distB="0" distL="0" distR="0" wp14:anchorId="3B2BA1AB" wp14:editId="200E7D50">
            <wp:extent cx="5852562" cy="1498364"/>
            <wp:effectExtent l="0" t="0" r="0" b="6985"/>
            <wp:docPr id="1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8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00626" cy="151066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02F3D0" w14:textId="77777777" w:rsidR="000D2B26" w:rsidRDefault="000D2B26" w:rsidP="000D2B26"/>
    <w:p w14:paraId="2C50273D" w14:textId="77777777" w:rsidR="000D2B26" w:rsidRDefault="000D2B26" w:rsidP="000D2B26">
      <w:r>
        <w:rPr>
          <w:noProof/>
        </w:rPr>
        <w:drawing>
          <wp:inline distT="0" distB="0" distL="0" distR="0" wp14:anchorId="75DEA874" wp14:editId="638ACEA7">
            <wp:extent cx="5904670" cy="1476168"/>
            <wp:effectExtent l="0" t="0" r="1270" b="0"/>
            <wp:docPr id="16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8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8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040" cy="1493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28A3B6" w14:textId="77777777" w:rsidR="00EB1350" w:rsidRDefault="00EB1350" w:rsidP="000D2B26"/>
    <w:p w14:paraId="1DC0E2A2" w14:textId="373ACD59" w:rsidR="000D2B26" w:rsidRDefault="000D2B26" w:rsidP="00EB1350">
      <w:pPr>
        <w:pStyle w:val="af4"/>
        <w:numPr>
          <w:ilvl w:val="0"/>
          <w:numId w:val="9"/>
        </w:numPr>
        <w:spacing w:after="160" w:line="259" w:lineRule="auto"/>
      </w:pPr>
      <w:r>
        <w:t>S</w:t>
      </w:r>
      <w:r>
        <w:rPr>
          <w:rFonts w:hint="eastAsia"/>
        </w:rPr>
        <w:t>alicylic</w:t>
      </w:r>
      <w:r>
        <w:t xml:space="preserve"> </w:t>
      </w:r>
      <w:r>
        <w:rPr>
          <w:rFonts w:hint="eastAsia"/>
        </w:rPr>
        <w:t>acid</w:t>
      </w:r>
      <w:r w:rsidR="008A0909">
        <w:t xml:space="preserve"> (SA)</w:t>
      </w:r>
    </w:p>
    <w:p w14:paraId="0BC31E5F" w14:textId="77777777" w:rsidR="000D2B26" w:rsidRDefault="000D2B26" w:rsidP="000D2B26">
      <w:r>
        <w:rPr>
          <w:noProof/>
        </w:rPr>
        <w:drawing>
          <wp:inline distT="0" distB="0" distL="0" distR="0" wp14:anchorId="4F3979BC" wp14:editId="55901724">
            <wp:extent cx="5943600" cy="1521672"/>
            <wp:effectExtent l="0" t="0" r="0" b="2540"/>
            <wp:docPr id="21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D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D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0868" cy="15312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770DADB" w14:textId="77777777" w:rsidR="000D2B26" w:rsidRDefault="000D2B26" w:rsidP="000D2B26"/>
    <w:p w14:paraId="1F88F42E" w14:textId="77777777" w:rsidR="000D2B26" w:rsidRDefault="000D2B26" w:rsidP="000D2B26">
      <w:r>
        <w:rPr>
          <w:noProof/>
        </w:rPr>
        <w:drawing>
          <wp:inline distT="0" distB="0" distL="0" distR="0" wp14:anchorId="795ADEFF" wp14:editId="16665091">
            <wp:extent cx="5975498" cy="1493875"/>
            <wp:effectExtent l="0" t="0" r="6350" b="0"/>
            <wp:docPr id="22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D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D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6350" cy="150658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C3C69" w14:textId="6E1D626B" w:rsidR="000D2B26" w:rsidRDefault="000D2B26" w:rsidP="000D2B26"/>
    <w:p w14:paraId="785592E3" w14:textId="05F0FD96" w:rsidR="00EB1350" w:rsidRDefault="00EB1350" w:rsidP="000D2B26"/>
    <w:p w14:paraId="093D255C" w14:textId="09CEE0F0" w:rsidR="00EB1350" w:rsidRDefault="00EB1350" w:rsidP="000D2B26"/>
    <w:p w14:paraId="44766EB9" w14:textId="77777777" w:rsidR="000D2B26" w:rsidRDefault="000D2B26" w:rsidP="000D2B26"/>
    <w:p w14:paraId="0E827C3D" w14:textId="1A38643F" w:rsidR="000D2B26" w:rsidRDefault="000D2B26" w:rsidP="00EB1350">
      <w:pPr>
        <w:pStyle w:val="af4"/>
        <w:numPr>
          <w:ilvl w:val="0"/>
          <w:numId w:val="9"/>
        </w:numPr>
        <w:spacing w:after="160" w:line="259" w:lineRule="auto"/>
      </w:pPr>
      <w:r>
        <w:lastRenderedPageBreak/>
        <w:t>Ferulic acid</w:t>
      </w:r>
      <w:r w:rsidR="008A0909">
        <w:t xml:space="preserve"> (FA)</w:t>
      </w:r>
    </w:p>
    <w:p w14:paraId="3EE4D925" w14:textId="77777777" w:rsidR="000D2B26" w:rsidRDefault="000D2B26" w:rsidP="000D2B26">
      <w:r>
        <w:rPr>
          <w:noProof/>
        </w:rPr>
        <w:drawing>
          <wp:inline distT="0" distB="0" distL="0" distR="0" wp14:anchorId="15214BD7" wp14:editId="715D30B4">
            <wp:extent cx="5943600" cy="1529927"/>
            <wp:effectExtent l="0" t="0" r="0" b="0"/>
            <wp:docPr id="23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F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0F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99123" cy="154421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C6B47FD" w14:textId="77777777" w:rsidR="000D2B26" w:rsidRDefault="000D2B26" w:rsidP="000D2B26"/>
    <w:p w14:paraId="6AB5B629" w14:textId="77777777" w:rsidR="000D2B26" w:rsidRDefault="000D2B26" w:rsidP="000D2B26">
      <w:r>
        <w:rPr>
          <w:noProof/>
        </w:rPr>
        <w:drawing>
          <wp:inline distT="0" distB="0" distL="0" distR="0" wp14:anchorId="4854AB38" wp14:editId="2CE28A71">
            <wp:extent cx="5961803" cy="1499191"/>
            <wp:effectExtent l="0" t="0" r="1270" b="6350"/>
            <wp:docPr id="24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0F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0F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905" cy="1517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423087D" w14:textId="77777777" w:rsidR="00EB1350" w:rsidRDefault="00EB1350" w:rsidP="000D2B26"/>
    <w:p w14:paraId="209239E6" w14:textId="77777777" w:rsidR="000D2B26" w:rsidRDefault="000D2B26" w:rsidP="00EB1350">
      <w:pPr>
        <w:pStyle w:val="af4"/>
        <w:numPr>
          <w:ilvl w:val="0"/>
          <w:numId w:val="9"/>
        </w:numPr>
        <w:spacing w:after="160" w:line="259" w:lineRule="auto"/>
      </w:pPr>
      <w:r>
        <w:t>Sinapic acid</w:t>
      </w:r>
    </w:p>
    <w:p w14:paraId="24C3EDD2" w14:textId="77777777" w:rsidR="000D2B26" w:rsidRDefault="000D2B26" w:rsidP="000D2B26">
      <w:r>
        <w:rPr>
          <w:noProof/>
        </w:rPr>
        <w:drawing>
          <wp:inline distT="0" distB="0" distL="0" distR="0" wp14:anchorId="7C25B551" wp14:editId="6F92B7E5">
            <wp:extent cx="5986130" cy="1532560"/>
            <wp:effectExtent l="0" t="0" r="0" b="0"/>
            <wp:docPr id="25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0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10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050" cy="154457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874CC9" w14:textId="77777777" w:rsidR="000D2B26" w:rsidRDefault="000D2B26" w:rsidP="000D2B26"/>
    <w:p w14:paraId="60997709" w14:textId="77777777" w:rsidR="000D2B26" w:rsidRDefault="000D2B26" w:rsidP="000D2B26">
      <w:r>
        <w:rPr>
          <w:noProof/>
        </w:rPr>
        <w:drawing>
          <wp:inline distT="0" distB="0" distL="0" distR="0" wp14:anchorId="0BB46F38" wp14:editId="1BB92A40">
            <wp:extent cx="5943600" cy="1485900"/>
            <wp:effectExtent l="0" t="0" r="0" b="0"/>
            <wp:docPr id="26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0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1000-00000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7289" cy="149432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788110" w14:textId="4F094760" w:rsidR="000D2B26" w:rsidRDefault="000D2B26" w:rsidP="000D2B26"/>
    <w:p w14:paraId="32040EE9" w14:textId="1004DC8D" w:rsidR="00EB1350" w:rsidRDefault="00EB1350" w:rsidP="000D2B26"/>
    <w:p w14:paraId="258DCD5D" w14:textId="4C0C2ED8" w:rsidR="00B612CD" w:rsidRDefault="00B612CD" w:rsidP="000D2B26"/>
    <w:p w14:paraId="0A6DE7F1" w14:textId="3567C95D" w:rsidR="00B612CD" w:rsidRDefault="00B612CD" w:rsidP="000D2B26"/>
    <w:p w14:paraId="69A4D331" w14:textId="7346F9E8" w:rsidR="00B612CD" w:rsidRDefault="00B612CD" w:rsidP="000D2B26"/>
    <w:p w14:paraId="04EE23D5" w14:textId="3EE1613E" w:rsidR="00B612CD" w:rsidRDefault="00B612CD" w:rsidP="000D2B26"/>
    <w:p w14:paraId="60578434" w14:textId="1B894286" w:rsidR="00B612CD" w:rsidRDefault="002A3955" w:rsidP="00B612CD">
      <w:pPr>
        <w:pStyle w:val="af4"/>
        <w:numPr>
          <w:ilvl w:val="0"/>
          <w:numId w:val="9"/>
        </w:numPr>
        <w:spacing w:after="160" w:line="259" w:lineRule="auto"/>
      </w:pPr>
      <w:r w:rsidRPr="002A3955">
        <w:rPr>
          <w:i/>
          <w:iCs/>
        </w:rPr>
        <w:lastRenderedPageBreak/>
        <w:t>p</w:t>
      </w:r>
      <w:r>
        <w:t xml:space="preserve">-Coumaric acid </w:t>
      </w:r>
      <w:r w:rsidR="00B612CD">
        <w:t>(</w:t>
      </w:r>
      <w:r>
        <w:t>3</w:t>
      </w:r>
      <w:r w:rsidRPr="002A3955">
        <w:rPr>
          <w:i/>
          <w:iCs/>
        </w:rPr>
        <w:t xml:space="preserve"> </w:t>
      </w:r>
      <w:r>
        <w:t>-OH cinnamic acid</w:t>
      </w:r>
      <w:r w:rsidR="00B612CD">
        <w:t>)</w:t>
      </w:r>
    </w:p>
    <w:p w14:paraId="18779FB3" w14:textId="77777777" w:rsidR="00B612CD" w:rsidRDefault="00B612CD" w:rsidP="00B612CD">
      <w:r>
        <w:rPr>
          <w:noProof/>
        </w:rPr>
        <w:drawing>
          <wp:inline distT="0" distB="0" distL="0" distR="0" wp14:anchorId="18AF721D" wp14:editId="427EAECC">
            <wp:extent cx="5837274" cy="1527780"/>
            <wp:effectExtent l="0" t="0" r="0" b="0"/>
            <wp:docPr id="29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2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12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9061" cy="153348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0366394" w14:textId="77777777" w:rsidR="00B612CD" w:rsidRDefault="00B612CD" w:rsidP="00B612CD"/>
    <w:p w14:paraId="0196FE89" w14:textId="77777777" w:rsidR="00B612CD" w:rsidRDefault="00B612CD" w:rsidP="00B612CD">
      <w:r>
        <w:rPr>
          <w:noProof/>
        </w:rPr>
        <w:drawing>
          <wp:inline distT="0" distB="0" distL="0" distR="0" wp14:anchorId="6F7E07EC" wp14:editId="4D17A638">
            <wp:extent cx="5805377" cy="1484492"/>
            <wp:effectExtent l="0" t="0" r="5080" b="1905"/>
            <wp:docPr id="30" name="Picture 2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200-000003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>
                      <a:extLst>
                        <a:ext uri="{FF2B5EF4-FFF2-40B4-BE49-F238E27FC236}">
                          <a16:creationId xmlns:a16="http://schemas.microsoft.com/office/drawing/2014/main" id="{00000000-0008-0000-1200-000003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1985" cy="149385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38E12FA" w14:textId="77777777" w:rsidR="00EB1350" w:rsidRDefault="00EB1350" w:rsidP="000D2B26"/>
    <w:p w14:paraId="6F62095F" w14:textId="69917ADF" w:rsidR="00B612CD" w:rsidRDefault="002A3955" w:rsidP="00B612CD">
      <w:pPr>
        <w:pStyle w:val="af4"/>
        <w:numPr>
          <w:ilvl w:val="0"/>
          <w:numId w:val="9"/>
        </w:numPr>
        <w:spacing w:after="160" w:line="259" w:lineRule="auto"/>
      </w:pPr>
      <w:r w:rsidRPr="002A3955">
        <w:rPr>
          <w:i/>
          <w:iCs/>
        </w:rPr>
        <w:t>trans</w:t>
      </w:r>
      <w:r>
        <w:t xml:space="preserve">-3-Coumaric acid </w:t>
      </w:r>
      <w:r w:rsidR="00B612CD">
        <w:t>(</w:t>
      </w:r>
      <w:r>
        <w:t>2-OH cinnamic acid)</w:t>
      </w:r>
    </w:p>
    <w:p w14:paraId="1F0E852A" w14:textId="77777777" w:rsidR="00B612CD" w:rsidRDefault="00B612CD" w:rsidP="00B612CD">
      <w:r>
        <w:rPr>
          <w:noProof/>
        </w:rPr>
        <w:drawing>
          <wp:inline distT="0" distB="0" distL="0" distR="0" wp14:anchorId="3FEFD947" wp14:editId="6DEB4B13">
            <wp:extent cx="5879805" cy="1513505"/>
            <wp:effectExtent l="0" t="0" r="6985" b="0"/>
            <wp:docPr id="27" name="Picture 1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100-000002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>
                      <a:extLst>
                        <a:ext uri="{FF2B5EF4-FFF2-40B4-BE49-F238E27FC236}">
                          <a16:creationId xmlns:a16="http://schemas.microsoft.com/office/drawing/2014/main" id="{00000000-0008-0000-1100-000002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8487" cy="1523462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B175548" w14:textId="77777777" w:rsidR="00B612CD" w:rsidRDefault="00B612CD" w:rsidP="00B612CD"/>
    <w:p w14:paraId="192F6767" w14:textId="77777777" w:rsidR="00B612CD" w:rsidRDefault="00B612CD" w:rsidP="00B612CD">
      <w:r>
        <w:rPr>
          <w:noProof/>
        </w:rPr>
        <w:drawing>
          <wp:inline distT="0" distB="0" distL="0" distR="0" wp14:anchorId="1BD62D21" wp14:editId="4C7F04CE">
            <wp:extent cx="5879805" cy="1478571"/>
            <wp:effectExtent l="0" t="0" r="6985" b="7620"/>
            <wp:docPr id="28" name="Picture 3">
              <a:extLst xmlns:a="http://schemas.openxmlformats.org/drawingml/2006/main">
                <a:ext uri="{FF2B5EF4-FFF2-40B4-BE49-F238E27FC236}">
                  <a16:creationId xmlns:a16="http://schemas.microsoft.com/office/drawing/2014/main" id="{00000000-0008-0000-1100-000004000000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>
                      <a:extLst>
                        <a:ext uri="{FF2B5EF4-FFF2-40B4-BE49-F238E27FC236}">
                          <a16:creationId xmlns:a16="http://schemas.microsoft.com/office/drawing/2014/main" id="{00000000-0008-0000-1100-000004000000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8019" cy="14957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A9E8F64" w14:textId="77777777" w:rsidR="00B612CD" w:rsidRDefault="00B612CD" w:rsidP="00B612CD"/>
    <w:p w14:paraId="222BD0D9" w14:textId="1B46625A" w:rsidR="00382F24" w:rsidRPr="00D72292" w:rsidRDefault="00382F24" w:rsidP="00D72292">
      <w:pPr>
        <w:widowControl w:val="0"/>
        <w:spacing w:line="480" w:lineRule="auto"/>
        <w:jc w:val="center"/>
        <w:rPr>
          <w:bCs/>
        </w:rPr>
      </w:pPr>
      <w:bookmarkStart w:id="4" w:name="_Hlk34311345"/>
      <w:r>
        <w:rPr>
          <w:b/>
        </w:rPr>
        <w:t>Fig</w:t>
      </w:r>
      <w:r w:rsidR="00C36798">
        <w:rPr>
          <w:b/>
        </w:rPr>
        <w:t>.</w:t>
      </w:r>
      <w:r>
        <w:rPr>
          <w:b/>
        </w:rPr>
        <w:t xml:space="preserve"> S</w:t>
      </w:r>
      <w:r w:rsidR="00FC04A0">
        <w:rPr>
          <w:b/>
        </w:rPr>
        <w:t>6</w:t>
      </w:r>
      <w:r w:rsidR="00C36798">
        <w:rPr>
          <w:b/>
        </w:rPr>
        <w:t>.</w:t>
      </w:r>
      <w:r>
        <w:rPr>
          <w:b/>
        </w:rPr>
        <w:t xml:space="preserve"> </w:t>
      </w:r>
      <w:r w:rsidRPr="00D72292">
        <w:rPr>
          <w:bCs/>
        </w:rPr>
        <w:t>MS</w:t>
      </w:r>
      <w:r w:rsidR="00C36798" w:rsidRPr="00D72292">
        <w:rPr>
          <w:bCs/>
        </w:rPr>
        <w:t>/</w:t>
      </w:r>
      <w:r w:rsidRPr="00D72292">
        <w:rPr>
          <w:bCs/>
        </w:rPr>
        <w:t>MS spectrometry</w:t>
      </w:r>
      <w:r w:rsidR="008A0909" w:rsidRPr="00D72292">
        <w:rPr>
          <w:bCs/>
        </w:rPr>
        <w:t xml:space="preserve"> information</w:t>
      </w:r>
      <w:r w:rsidRPr="00D72292">
        <w:rPr>
          <w:bCs/>
        </w:rPr>
        <w:t xml:space="preserve"> of 12 nonvolatile standards.</w:t>
      </w:r>
    </w:p>
    <w:bookmarkEnd w:id="4"/>
    <w:p w14:paraId="12CC9801" w14:textId="77777777" w:rsidR="00C62597" w:rsidRDefault="00C62597" w:rsidP="00382F9C">
      <w:pPr>
        <w:spacing w:line="360" w:lineRule="auto"/>
        <w:sectPr w:rsidR="00C62597" w:rsidSect="003C7457">
          <w:type w:val="continuous"/>
          <w:pgSz w:w="12240" w:h="15840" w:code="1"/>
          <w:pgMar w:top="1440" w:right="1440" w:bottom="1440" w:left="1440" w:header="709" w:footer="709" w:gutter="0"/>
          <w:cols w:space="708"/>
          <w:docGrid w:linePitch="360"/>
        </w:sectPr>
      </w:pPr>
    </w:p>
    <w:p w14:paraId="367323A1" w14:textId="4B4F048D" w:rsidR="00DC36A1" w:rsidRPr="00F550E9" w:rsidRDefault="00DC36A1" w:rsidP="008A4751">
      <w:pPr>
        <w:widowControl w:val="0"/>
        <w:autoSpaceDE w:val="0"/>
        <w:autoSpaceDN w:val="0"/>
        <w:adjustRightInd w:val="0"/>
        <w:spacing w:line="360" w:lineRule="auto"/>
        <w:rPr>
          <w:rFonts w:asciiTheme="minorHAnsi" w:hAnsiTheme="minorHAnsi" w:cstheme="minorHAnsi"/>
          <w:b/>
        </w:rPr>
      </w:pPr>
    </w:p>
    <w:sectPr w:rsidR="00DC36A1" w:rsidRPr="00F550E9" w:rsidSect="003C7457">
      <w:type w:val="continuous"/>
      <w:pgSz w:w="12240" w:h="15840" w:code="1"/>
      <w:pgMar w:top="1440" w:right="1440" w:bottom="1440" w:left="1440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37348C3" w14:textId="77777777" w:rsidR="00134416" w:rsidRDefault="00134416">
      <w:r>
        <w:separator/>
      </w:r>
    </w:p>
  </w:endnote>
  <w:endnote w:type="continuationSeparator" w:id="0">
    <w:p w14:paraId="6E65BDCF" w14:textId="77777777" w:rsidR="00134416" w:rsidRDefault="0013441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E25EAE6" w14:textId="77777777" w:rsidR="00134416" w:rsidRDefault="00134416">
      <w:r>
        <w:separator/>
      </w:r>
    </w:p>
  </w:footnote>
  <w:footnote w:type="continuationSeparator" w:id="0">
    <w:p w14:paraId="702F82FE" w14:textId="77777777" w:rsidR="00134416" w:rsidRDefault="0013441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9DB53E6"/>
    <w:multiLevelType w:val="hybridMultilevel"/>
    <w:tmpl w:val="EF007F5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C63F27"/>
    <w:multiLevelType w:val="hybridMultilevel"/>
    <w:tmpl w:val="227E99D8"/>
    <w:lvl w:ilvl="0" w:tplc="6D720D9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7B542C"/>
    <w:multiLevelType w:val="hybridMultilevel"/>
    <w:tmpl w:val="DB9ED7B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923CA4"/>
    <w:multiLevelType w:val="hybridMultilevel"/>
    <w:tmpl w:val="AF9A1AB8"/>
    <w:lvl w:ilvl="0" w:tplc="9D06736A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8D5AE1"/>
    <w:multiLevelType w:val="hybridMultilevel"/>
    <w:tmpl w:val="EDF8CB10"/>
    <w:lvl w:ilvl="0" w:tplc="08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EC30B6F"/>
    <w:multiLevelType w:val="hybridMultilevel"/>
    <w:tmpl w:val="227E99D8"/>
    <w:lvl w:ilvl="0" w:tplc="6D720D9A">
      <w:start w:val="1"/>
      <w:numFmt w:val="decimal"/>
      <w:lvlText w:val="%1)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55826F1"/>
    <w:multiLevelType w:val="hybridMultilevel"/>
    <w:tmpl w:val="4AC03386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DC1C8A"/>
    <w:multiLevelType w:val="hybridMultilevel"/>
    <w:tmpl w:val="116C9FA8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8785817"/>
    <w:multiLevelType w:val="hybridMultilevel"/>
    <w:tmpl w:val="4568F49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B1D6D7B"/>
    <w:multiLevelType w:val="hybridMultilevel"/>
    <w:tmpl w:val="EA4E78EE"/>
    <w:lvl w:ilvl="0" w:tplc="C8E455A4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800"/>
        </w:tabs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520"/>
        </w:tabs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3240"/>
        </w:tabs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960"/>
        </w:tabs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680"/>
        </w:tabs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400"/>
        </w:tabs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6120"/>
        </w:tabs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840"/>
        </w:tabs>
        <w:ind w:left="6840" w:hanging="180"/>
      </w:pPr>
    </w:lvl>
  </w:abstractNum>
  <w:num w:numId="1">
    <w:abstractNumId w:val="3"/>
  </w:num>
  <w:num w:numId="2">
    <w:abstractNumId w:val="0"/>
  </w:num>
  <w:num w:numId="3">
    <w:abstractNumId w:val="7"/>
  </w:num>
  <w:num w:numId="4">
    <w:abstractNumId w:val="9"/>
  </w:num>
  <w:num w:numId="5">
    <w:abstractNumId w:val="6"/>
  </w:num>
  <w:num w:numId="6">
    <w:abstractNumId w:val="2"/>
  </w:num>
  <w:num w:numId="7">
    <w:abstractNumId w:val="4"/>
  </w:num>
  <w:num w:numId="8">
    <w:abstractNumId w:val="8"/>
  </w:num>
  <w:num w:numId="9">
    <w:abstractNumId w:val="1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bordersDoNotSurroundHeader/>
  <w:bordersDoNotSurroundFooter/>
  <w:activeWritingStyle w:appName="MSWord" w:lang="en-CA" w:vendorID="64" w:dllVersion="5" w:nlCheck="1" w:checkStyle="1"/>
  <w:activeWritingStyle w:appName="MSWord" w:lang="en-US" w:vendorID="64" w:dllVersion="5" w:nlCheck="1" w:checkStyle="1"/>
  <w:activeWritingStyle w:appName="MSWord" w:lang="en-US" w:vendorID="64" w:dllVersion="6" w:nlCheck="1" w:checkStyle="1"/>
  <w:activeWritingStyle w:appName="MSWord" w:lang="en-CA" w:vendorID="64" w:dllVersion="6" w:nlCheck="1" w:checkStyle="1"/>
  <w:activeWritingStyle w:appName="MSWord" w:lang="en-CA" w:vendorID="64" w:dllVersion="0" w:nlCheck="1" w:checkStyle="0"/>
  <w:activeWritingStyle w:appName="MSWord" w:lang="en-CA" w:vendorID="64" w:dllVersion="4096" w:nlCheck="1" w:checkStyle="0"/>
  <w:activeWritingStyle w:appName="MSWord" w:lang="zh-CN" w:vendorID="64" w:dllVersion="0" w:nlCheck="1" w:checkStyle="1"/>
  <w:proofState w:spelling="clean" w:grammar="clean"/>
  <w:attachedTemplate r:id="rId1"/>
  <w:defaultTabStop w:val="720"/>
  <w:drawingGridHorizontalSpacing w:val="181"/>
  <w:drawingGridVerticalSpacing w:val="181"/>
  <w:noPunctuationKerning/>
  <w:characterSpacingControl w:val="doNotCompress"/>
  <w:hdrShapeDefaults>
    <o:shapedefaults v:ext="edit" spidmax="51201" fill="f" fillcolor="white">
      <v:fill color="white" on="f"/>
      <v:stroke weight="1.5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B0091"/>
    <w:rsid w:val="00020892"/>
    <w:rsid w:val="000B21A8"/>
    <w:rsid w:val="000D2B26"/>
    <w:rsid w:val="000E2177"/>
    <w:rsid w:val="000E4DE6"/>
    <w:rsid w:val="000F77CC"/>
    <w:rsid w:val="001056B6"/>
    <w:rsid w:val="00125D34"/>
    <w:rsid w:val="00134416"/>
    <w:rsid w:val="001667FC"/>
    <w:rsid w:val="002A3955"/>
    <w:rsid w:val="002E57B7"/>
    <w:rsid w:val="002F5957"/>
    <w:rsid w:val="002F690D"/>
    <w:rsid w:val="0030613F"/>
    <w:rsid w:val="00312B39"/>
    <w:rsid w:val="00355569"/>
    <w:rsid w:val="00362E16"/>
    <w:rsid w:val="00362EBD"/>
    <w:rsid w:val="00370ED9"/>
    <w:rsid w:val="00382F24"/>
    <w:rsid w:val="00382F9C"/>
    <w:rsid w:val="003C7457"/>
    <w:rsid w:val="00433FCF"/>
    <w:rsid w:val="004433AD"/>
    <w:rsid w:val="00461196"/>
    <w:rsid w:val="00464116"/>
    <w:rsid w:val="004E6A7C"/>
    <w:rsid w:val="00502E6F"/>
    <w:rsid w:val="005709D2"/>
    <w:rsid w:val="00584C9A"/>
    <w:rsid w:val="00593AB4"/>
    <w:rsid w:val="005950E9"/>
    <w:rsid w:val="005A3A1E"/>
    <w:rsid w:val="006177E7"/>
    <w:rsid w:val="00631C3D"/>
    <w:rsid w:val="00647404"/>
    <w:rsid w:val="0066500A"/>
    <w:rsid w:val="006D295E"/>
    <w:rsid w:val="006F6E45"/>
    <w:rsid w:val="00732C79"/>
    <w:rsid w:val="00750E63"/>
    <w:rsid w:val="00782369"/>
    <w:rsid w:val="007F453B"/>
    <w:rsid w:val="00811555"/>
    <w:rsid w:val="008238C6"/>
    <w:rsid w:val="008A0909"/>
    <w:rsid w:val="008A4751"/>
    <w:rsid w:val="008B0091"/>
    <w:rsid w:val="008D6B38"/>
    <w:rsid w:val="008F1325"/>
    <w:rsid w:val="00916038"/>
    <w:rsid w:val="0091610F"/>
    <w:rsid w:val="00946EDC"/>
    <w:rsid w:val="0097561E"/>
    <w:rsid w:val="00986CF6"/>
    <w:rsid w:val="009B5008"/>
    <w:rsid w:val="009E4DEA"/>
    <w:rsid w:val="009F25B4"/>
    <w:rsid w:val="00A10B99"/>
    <w:rsid w:val="00A35AC5"/>
    <w:rsid w:val="00A533E6"/>
    <w:rsid w:val="00A94381"/>
    <w:rsid w:val="00B1567C"/>
    <w:rsid w:val="00B24C49"/>
    <w:rsid w:val="00B43D35"/>
    <w:rsid w:val="00B612CD"/>
    <w:rsid w:val="00B64AE3"/>
    <w:rsid w:val="00B65CF6"/>
    <w:rsid w:val="00B8743E"/>
    <w:rsid w:val="00B903EB"/>
    <w:rsid w:val="00BE2389"/>
    <w:rsid w:val="00BF1D4D"/>
    <w:rsid w:val="00C36798"/>
    <w:rsid w:val="00C62597"/>
    <w:rsid w:val="00C71E84"/>
    <w:rsid w:val="00C72DAE"/>
    <w:rsid w:val="00C85E94"/>
    <w:rsid w:val="00C97BD2"/>
    <w:rsid w:val="00CC2503"/>
    <w:rsid w:val="00CD1FDD"/>
    <w:rsid w:val="00D36CE6"/>
    <w:rsid w:val="00D538A0"/>
    <w:rsid w:val="00D72292"/>
    <w:rsid w:val="00DC36A1"/>
    <w:rsid w:val="00DF717B"/>
    <w:rsid w:val="00E145D6"/>
    <w:rsid w:val="00E16D37"/>
    <w:rsid w:val="00E21BDE"/>
    <w:rsid w:val="00E231ED"/>
    <w:rsid w:val="00E419C7"/>
    <w:rsid w:val="00E6566C"/>
    <w:rsid w:val="00E70E9F"/>
    <w:rsid w:val="00E75024"/>
    <w:rsid w:val="00E91313"/>
    <w:rsid w:val="00EB1350"/>
    <w:rsid w:val="00EB354F"/>
    <w:rsid w:val="00EE260F"/>
    <w:rsid w:val="00F550E9"/>
    <w:rsid w:val="00F96CF6"/>
    <w:rsid w:val="00FC04A0"/>
    <w:rsid w:val="00FC50A8"/>
    <w:rsid w:val="00FF320E"/>
    <w:rsid w:val="00FF74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51201" fill="f" fillcolor="white">
      <v:fill color="white" on="f"/>
      <v:stroke weight="1.5pt"/>
    </o:shapedefaults>
    <o:shapelayout v:ext="edit">
      <o:idmap v:ext="edit" data="1"/>
    </o:shapelayout>
  </w:shapeDefaults>
  <w:decimalSymbol w:val="."/>
  <w:listSeparator w:val=","/>
  <w14:docId w14:val="249AF1A8"/>
  <w15:docId w15:val="{C081D140-1B3C-4A3D-93AE-16F8C8B30B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EastAsia" w:hAnsi="Times New Roman" w:cs="Times New Roman"/>
        <w:lang w:val="en-GB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72DAE"/>
    <w:rPr>
      <w:sz w:val="24"/>
      <w:szCs w:val="24"/>
      <w:lang w:val="en-CA" w:eastAsia="en-US"/>
    </w:rPr>
  </w:style>
  <w:style w:type="paragraph" w:styleId="1">
    <w:name w:val="heading 1"/>
    <w:basedOn w:val="a"/>
    <w:next w:val="a"/>
    <w:qFormat/>
    <w:rsid w:val="00C72DAE"/>
    <w:pPr>
      <w:keepNext/>
      <w:outlineLvl w:val="0"/>
    </w:pPr>
    <w:rPr>
      <w:i/>
      <w:iCs/>
    </w:rPr>
  </w:style>
  <w:style w:type="paragraph" w:styleId="2">
    <w:name w:val="heading 2"/>
    <w:basedOn w:val="a"/>
    <w:next w:val="a"/>
    <w:qFormat/>
    <w:rsid w:val="00C72DAE"/>
    <w:pPr>
      <w:keepNext/>
      <w:outlineLvl w:val="1"/>
    </w:pPr>
    <w:rPr>
      <w:b/>
      <w:bCs/>
      <w:lang w:val="en-US"/>
    </w:rPr>
  </w:style>
  <w:style w:type="paragraph" w:styleId="3">
    <w:name w:val="heading 3"/>
    <w:basedOn w:val="a"/>
    <w:next w:val="a"/>
    <w:qFormat/>
    <w:rsid w:val="00C72DAE"/>
    <w:pPr>
      <w:keepNext/>
      <w:outlineLvl w:val="2"/>
    </w:pPr>
    <w:rPr>
      <w:u w:val="single"/>
      <w:lang w:val="en-US"/>
    </w:rPr>
  </w:style>
  <w:style w:type="paragraph" w:styleId="4">
    <w:name w:val="heading 4"/>
    <w:basedOn w:val="a"/>
    <w:next w:val="a"/>
    <w:qFormat/>
    <w:rsid w:val="00C72DAE"/>
    <w:pPr>
      <w:keepNext/>
      <w:jc w:val="center"/>
      <w:outlineLvl w:val="3"/>
    </w:pPr>
    <w:rPr>
      <w:b/>
      <w:bCs/>
    </w:rPr>
  </w:style>
  <w:style w:type="paragraph" w:styleId="5">
    <w:name w:val="heading 5"/>
    <w:basedOn w:val="a"/>
    <w:next w:val="a"/>
    <w:qFormat/>
    <w:rsid w:val="00C72DAE"/>
    <w:pPr>
      <w:keepNext/>
      <w:autoSpaceDE w:val="0"/>
      <w:autoSpaceDN w:val="0"/>
      <w:adjustRightInd w:val="0"/>
      <w:jc w:val="center"/>
      <w:outlineLvl w:val="4"/>
    </w:pPr>
    <w:rPr>
      <w:i/>
      <w:iCs/>
      <w:color w:val="000000"/>
      <w:szCs w:val="18"/>
      <w:lang w:val="en-US"/>
    </w:rPr>
  </w:style>
  <w:style w:type="paragraph" w:styleId="6">
    <w:name w:val="heading 6"/>
    <w:basedOn w:val="a"/>
    <w:next w:val="a"/>
    <w:qFormat/>
    <w:rsid w:val="00C72DAE"/>
    <w:pPr>
      <w:keepNext/>
      <w:tabs>
        <w:tab w:val="center" w:pos="5126"/>
      </w:tabs>
      <w:autoSpaceDE w:val="0"/>
      <w:autoSpaceDN w:val="0"/>
      <w:adjustRightInd w:val="0"/>
      <w:outlineLvl w:val="5"/>
    </w:pPr>
    <w:rPr>
      <w:rFonts w:ascii="Arial" w:hAnsi="Arial" w:cs="Arial"/>
      <w:b/>
      <w:bCs/>
      <w:color w:val="000000"/>
      <w:sz w:val="18"/>
      <w:szCs w:val="18"/>
      <w:lang w:val="en-US"/>
    </w:rPr>
  </w:style>
  <w:style w:type="paragraph" w:styleId="7">
    <w:name w:val="heading 7"/>
    <w:basedOn w:val="a"/>
    <w:next w:val="a"/>
    <w:qFormat/>
    <w:rsid w:val="00C72DAE"/>
    <w:pPr>
      <w:keepNext/>
      <w:outlineLvl w:val="6"/>
    </w:pPr>
    <w:rPr>
      <w:szCs w:val="20"/>
      <w:u w:val="single"/>
      <w:lang w:val="en-US"/>
    </w:rPr>
  </w:style>
  <w:style w:type="paragraph" w:styleId="8">
    <w:name w:val="heading 8"/>
    <w:basedOn w:val="a"/>
    <w:next w:val="a"/>
    <w:qFormat/>
    <w:rsid w:val="00C72DAE"/>
    <w:pPr>
      <w:keepNext/>
      <w:tabs>
        <w:tab w:val="center" w:pos="5284"/>
      </w:tabs>
      <w:autoSpaceDE w:val="0"/>
      <w:autoSpaceDN w:val="0"/>
      <w:adjustRightInd w:val="0"/>
      <w:outlineLvl w:val="7"/>
    </w:pPr>
    <w:rPr>
      <w:b/>
      <w:bCs/>
      <w:color w:val="000000"/>
      <w:szCs w:val="18"/>
      <w:lang w:val="en-US"/>
    </w:rPr>
  </w:style>
  <w:style w:type="paragraph" w:styleId="9">
    <w:name w:val="heading 9"/>
    <w:basedOn w:val="a"/>
    <w:next w:val="a"/>
    <w:qFormat/>
    <w:rsid w:val="00C72DAE"/>
    <w:pPr>
      <w:keepNext/>
      <w:outlineLvl w:val="8"/>
    </w:pPr>
    <w:rPr>
      <w:b/>
      <w:bCs/>
      <w:color w:val="999999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semiHidden/>
    <w:rsid w:val="00C72DAE"/>
    <w:rPr>
      <w:color w:val="0000FF"/>
      <w:u w:val="single"/>
    </w:rPr>
  </w:style>
  <w:style w:type="character" w:styleId="a4">
    <w:name w:val="annotation reference"/>
    <w:semiHidden/>
    <w:rsid w:val="00C72DAE"/>
    <w:rPr>
      <w:sz w:val="16"/>
      <w:szCs w:val="16"/>
    </w:rPr>
  </w:style>
  <w:style w:type="paragraph" w:styleId="a5">
    <w:name w:val="annotation text"/>
    <w:basedOn w:val="a"/>
    <w:semiHidden/>
    <w:rsid w:val="00C72DAE"/>
    <w:rPr>
      <w:sz w:val="20"/>
      <w:szCs w:val="20"/>
    </w:rPr>
  </w:style>
  <w:style w:type="paragraph" w:styleId="a6">
    <w:name w:val="Body Text Indent"/>
    <w:basedOn w:val="a"/>
    <w:semiHidden/>
    <w:rsid w:val="00C72DAE"/>
    <w:pPr>
      <w:ind w:firstLine="720"/>
    </w:pPr>
    <w:rPr>
      <w:szCs w:val="20"/>
      <w:lang w:val="en-US"/>
    </w:rPr>
  </w:style>
  <w:style w:type="paragraph" w:styleId="a7">
    <w:name w:val="Normal (Web)"/>
    <w:basedOn w:val="a"/>
    <w:uiPriority w:val="99"/>
    <w:rsid w:val="00C72DAE"/>
    <w:pPr>
      <w:spacing w:before="100" w:beforeAutospacing="1" w:after="100" w:afterAutospacing="1"/>
    </w:pPr>
  </w:style>
  <w:style w:type="paragraph" w:styleId="a8">
    <w:name w:val="Body Text"/>
    <w:basedOn w:val="a"/>
    <w:semiHidden/>
    <w:rsid w:val="00C72DAE"/>
    <w:pPr>
      <w:autoSpaceDE w:val="0"/>
      <w:autoSpaceDN w:val="0"/>
      <w:adjustRightInd w:val="0"/>
    </w:pPr>
    <w:rPr>
      <w:color w:val="000000"/>
      <w:szCs w:val="18"/>
      <w:lang w:val="en-US"/>
    </w:rPr>
  </w:style>
  <w:style w:type="character" w:styleId="a9">
    <w:name w:val="FollowedHyperlink"/>
    <w:semiHidden/>
    <w:rsid w:val="00C72DAE"/>
    <w:rPr>
      <w:color w:val="800080"/>
      <w:u w:val="single"/>
    </w:rPr>
  </w:style>
  <w:style w:type="character" w:styleId="aa">
    <w:name w:val="Strong"/>
    <w:qFormat/>
    <w:rsid w:val="00C72DAE"/>
    <w:rPr>
      <w:b/>
      <w:bCs/>
    </w:rPr>
  </w:style>
  <w:style w:type="paragraph" w:styleId="ab">
    <w:name w:val="footer"/>
    <w:basedOn w:val="a"/>
    <w:semiHidden/>
    <w:rsid w:val="00C72DAE"/>
    <w:pPr>
      <w:tabs>
        <w:tab w:val="center" w:pos="4320"/>
        <w:tab w:val="right" w:pos="8640"/>
      </w:tabs>
    </w:pPr>
  </w:style>
  <w:style w:type="character" w:styleId="ac">
    <w:name w:val="page number"/>
    <w:basedOn w:val="a0"/>
    <w:semiHidden/>
    <w:rsid w:val="00C72DAE"/>
  </w:style>
  <w:style w:type="character" w:styleId="ad">
    <w:name w:val="line number"/>
    <w:semiHidden/>
    <w:rsid w:val="00C72DAE"/>
    <w:rPr>
      <w:color w:val="999999"/>
      <w:sz w:val="20"/>
    </w:rPr>
  </w:style>
  <w:style w:type="paragraph" w:styleId="ae">
    <w:name w:val="footnote text"/>
    <w:basedOn w:val="a"/>
    <w:semiHidden/>
    <w:rsid w:val="00C72DAE"/>
    <w:rPr>
      <w:sz w:val="20"/>
      <w:szCs w:val="20"/>
    </w:rPr>
  </w:style>
  <w:style w:type="character" w:styleId="af">
    <w:name w:val="footnote reference"/>
    <w:semiHidden/>
    <w:rsid w:val="00C72DAE"/>
    <w:rPr>
      <w:vertAlign w:val="superscript"/>
    </w:rPr>
  </w:style>
  <w:style w:type="paragraph" w:styleId="20">
    <w:name w:val="Body Text 2"/>
    <w:basedOn w:val="a"/>
    <w:semiHidden/>
    <w:rsid w:val="00C72DAE"/>
    <w:pPr>
      <w:jc w:val="center"/>
    </w:pPr>
    <w:rPr>
      <w:rFonts w:ascii="Arial" w:hAnsi="Arial" w:cs="Arial"/>
      <w:color w:val="999999"/>
      <w:sz w:val="20"/>
    </w:rPr>
  </w:style>
  <w:style w:type="paragraph" w:styleId="30">
    <w:name w:val="Body Text 3"/>
    <w:basedOn w:val="a"/>
    <w:semiHidden/>
    <w:rsid w:val="00C72DAE"/>
    <w:pPr>
      <w:jc w:val="center"/>
    </w:pPr>
  </w:style>
  <w:style w:type="paragraph" w:styleId="af0">
    <w:name w:val="header"/>
    <w:basedOn w:val="a"/>
    <w:semiHidden/>
    <w:rsid w:val="00C72DAE"/>
    <w:pPr>
      <w:tabs>
        <w:tab w:val="center" w:pos="4320"/>
        <w:tab w:val="right" w:pos="8640"/>
      </w:tabs>
    </w:pPr>
  </w:style>
  <w:style w:type="paragraph" w:styleId="TOC6">
    <w:name w:val="toc 6"/>
    <w:basedOn w:val="a"/>
    <w:next w:val="a"/>
    <w:autoRedefine/>
    <w:semiHidden/>
    <w:rsid w:val="00C72DAE"/>
    <w:pPr>
      <w:widowControl w:val="0"/>
      <w:ind w:right="113"/>
    </w:pPr>
    <w:rPr>
      <w:lang w:val="en-US"/>
    </w:rPr>
  </w:style>
  <w:style w:type="character" w:customStyle="1" w:styleId="fieldlabel1">
    <w:name w:val="fieldlabel1"/>
    <w:rsid w:val="00C72DAE"/>
    <w:rPr>
      <w:rFonts w:ascii="Verdana" w:hAnsi="Verdana" w:hint="default"/>
      <w:b/>
      <w:bCs/>
    </w:rPr>
  </w:style>
  <w:style w:type="character" w:styleId="af1">
    <w:name w:val="Placeholder Text"/>
    <w:basedOn w:val="a0"/>
    <w:uiPriority w:val="99"/>
    <w:semiHidden/>
    <w:rsid w:val="00BE2389"/>
    <w:rPr>
      <w:color w:val="808080"/>
    </w:rPr>
  </w:style>
  <w:style w:type="paragraph" w:styleId="af2">
    <w:name w:val="Balloon Text"/>
    <w:basedOn w:val="a"/>
    <w:link w:val="af3"/>
    <w:uiPriority w:val="99"/>
    <w:semiHidden/>
    <w:unhideWhenUsed/>
    <w:rsid w:val="00BE2389"/>
    <w:rPr>
      <w:rFonts w:ascii="Tahoma" w:hAnsi="Tahoma" w:cs="Tahoma"/>
      <w:sz w:val="16"/>
      <w:szCs w:val="16"/>
    </w:rPr>
  </w:style>
  <w:style w:type="character" w:customStyle="1" w:styleId="af3">
    <w:name w:val="批注框文本 字符"/>
    <w:basedOn w:val="a0"/>
    <w:link w:val="af2"/>
    <w:uiPriority w:val="99"/>
    <w:semiHidden/>
    <w:rsid w:val="00BE2389"/>
    <w:rPr>
      <w:rFonts w:ascii="Tahoma" w:hAnsi="Tahoma" w:cs="Tahoma"/>
      <w:sz w:val="16"/>
      <w:szCs w:val="16"/>
      <w:lang w:val="en-CA" w:eastAsia="en-US"/>
    </w:rPr>
  </w:style>
  <w:style w:type="paragraph" w:styleId="af4">
    <w:name w:val="List Paragraph"/>
    <w:basedOn w:val="a"/>
    <w:uiPriority w:val="34"/>
    <w:qFormat/>
    <w:rsid w:val="00986CF6"/>
    <w:pPr>
      <w:ind w:left="720"/>
      <w:contextualSpacing/>
    </w:pPr>
  </w:style>
  <w:style w:type="table" w:styleId="af5">
    <w:name w:val="Table Grid"/>
    <w:basedOn w:val="a1"/>
    <w:uiPriority w:val="39"/>
    <w:rsid w:val="009B5008"/>
    <w:rPr>
      <w:rFonts w:asciiTheme="minorHAnsi" w:hAnsiTheme="minorHAnsi" w:cstheme="minorBidi"/>
      <w:sz w:val="22"/>
      <w:szCs w:val="22"/>
      <w:lang w:val="en-US" w:eastAsia="zh-C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emf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emf"/><Relationship Id="rId47" Type="http://schemas.openxmlformats.org/officeDocument/2006/relationships/image" Target="media/image40.emf"/><Relationship Id="rId50" Type="http://schemas.openxmlformats.org/officeDocument/2006/relationships/image" Target="media/image43.emf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emf"/><Relationship Id="rId37" Type="http://schemas.openxmlformats.org/officeDocument/2006/relationships/image" Target="media/image30.emf"/><Relationship Id="rId40" Type="http://schemas.openxmlformats.org/officeDocument/2006/relationships/image" Target="media/image33.emf"/><Relationship Id="rId45" Type="http://schemas.openxmlformats.org/officeDocument/2006/relationships/image" Target="media/image38.emf"/><Relationship Id="rId53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emf"/><Relationship Id="rId44" Type="http://schemas.openxmlformats.org/officeDocument/2006/relationships/image" Target="media/image37.emf"/><Relationship Id="rId52" Type="http://schemas.openxmlformats.org/officeDocument/2006/relationships/image" Target="media/image45.em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emf"/><Relationship Id="rId43" Type="http://schemas.openxmlformats.org/officeDocument/2006/relationships/image" Target="media/image36.emf"/><Relationship Id="rId48" Type="http://schemas.openxmlformats.org/officeDocument/2006/relationships/image" Target="media/image41.emf"/><Relationship Id="rId8" Type="http://schemas.openxmlformats.org/officeDocument/2006/relationships/image" Target="media/image1.png"/><Relationship Id="rId51" Type="http://schemas.openxmlformats.org/officeDocument/2006/relationships/image" Target="media/image44.emf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emf"/><Relationship Id="rId46" Type="http://schemas.openxmlformats.org/officeDocument/2006/relationships/image" Target="media/image39.emf"/><Relationship Id="rId20" Type="http://schemas.openxmlformats.org/officeDocument/2006/relationships/image" Target="media/image13.png"/><Relationship Id="rId41" Type="http://schemas.openxmlformats.org/officeDocument/2006/relationships/image" Target="media/image34.emf"/><Relationship Id="rId54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emf"/><Relationship Id="rId49" Type="http://schemas.openxmlformats.org/officeDocument/2006/relationships/image" Target="media/image42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ennons\Downloads\New_Phytologist_SI_template_2014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docParts>
    <w:docPart>
      <w:docPartPr>
        <w:name w:val="EDAC6335A1AB48ABB25CD71E2648933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93B6EC4B-012C-49EB-9C54-EC15F6C84089}"/>
      </w:docPartPr>
      <w:docPartBody>
        <w:p w:rsidR="00BC15B3" w:rsidRDefault="00E66C79" w:rsidP="00E66C79">
          <w:pPr>
            <w:pStyle w:val="EDAC6335A1AB48ABB25CD71E26489334"/>
          </w:pPr>
          <w:r w:rsidRPr="00F550E9">
            <w:rPr>
              <w:rStyle w:val="a3"/>
              <w:rFonts w:cstheme="minorHAnsi"/>
            </w:rPr>
            <w:t>Click here to enter text.</w:t>
          </w:r>
        </w:p>
      </w:docPartBody>
    </w:docPart>
    <w:docPart>
      <w:docPartPr>
        <w:name w:val="B435C0B76D02473EAED86526FCE81D81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8B245E76-8437-4502-A9DD-F6F940EDD27C}"/>
      </w:docPartPr>
      <w:docPartBody>
        <w:p w:rsidR="00BC15B3" w:rsidRDefault="00E66C79" w:rsidP="00E66C79">
          <w:pPr>
            <w:pStyle w:val="B435C0B76D02473EAED86526FCE81D81"/>
          </w:pPr>
          <w:r w:rsidRPr="00F550E9">
            <w:rPr>
              <w:rStyle w:val="a3"/>
              <w:rFonts w:cstheme="minorHAnsi"/>
            </w:rPr>
            <w:t>Click here to enter text.</w:t>
          </w:r>
        </w:p>
      </w:docPartBody>
    </w:docPart>
    <w:docPart>
      <w:docPartPr>
        <w:name w:val="84D34F8C5DAE4E99A8E8BD6688929B3F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657BB280-81B3-48F5-A9B5-4B44BF487018}"/>
      </w:docPartPr>
      <w:docPartBody>
        <w:p w:rsidR="00BC15B3" w:rsidRDefault="00E66C79" w:rsidP="00E66C79">
          <w:pPr>
            <w:pStyle w:val="84D34F8C5DAE4E99A8E8BD6688929B3F"/>
          </w:pPr>
          <w:r w:rsidRPr="00F550E9">
            <w:rPr>
              <w:rStyle w:val="a3"/>
              <w:rFonts w:cstheme="minorHAnsi"/>
            </w:rPr>
            <w:t>Click here to enter text.</w:t>
          </w:r>
        </w:p>
      </w:docPartBody>
    </w:docPart>
    <w:docPart>
      <w:docPartPr>
        <w:name w:val="29BAAE7507C0447CB2E75C58901D9984"/>
        <w:category>
          <w:name w:val="常规"/>
          <w:gallery w:val="placeholder"/>
        </w:category>
        <w:types>
          <w:type w:val="bbPlcHdr"/>
        </w:types>
        <w:behaviors>
          <w:behavior w:val="content"/>
        </w:behaviors>
        <w:guid w:val="{02746518-9FCA-46CB-B552-36BFF2896982}"/>
      </w:docPartPr>
      <w:docPartBody>
        <w:p w:rsidR="00BC15B3" w:rsidRDefault="00E66C79" w:rsidP="00E66C79">
          <w:pPr>
            <w:pStyle w:val="29BAAE7507C0447CB2E75C58901D9984"/>
          </w:pPr>
          <w:r w:rsidRPr="00F550E9">
            <w:rPr>
              <w:rStyle w:val="a3"/>
              <w:rFonts w:cstheme="minorHAnsi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view w:val="normal"/>
  <w:bordersDoNotSurroundHeader/>
  <w:bordersDoNotSurroundFooter/>
  <w:revisionView w:formatting="0" w:inkAnnotations="0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F77DA"/>
    <w:rsid w:val="000E5EC8"/>
    <w:rsid w:val="00123BD7"/>
    <w:rsid w:val="001A0D5C"/>
    <w:rsid w:val="002A3E59"/>
    <w:rsid w:val="002D7545"/>
    <w:rsid w:val="002E21C7"/>
    <w:rsid w:val="00560BFA"/>
    <w:rsid w:val="005C276D"/>
    <w:rsid w:val="00617A97"/>
    <w:rsid w:val="0072215B"/>
    <w:rsid w:val="007328D5"/>
    <w:rsid w:val="007C44C4"/>
    <w:rsid w:val="007E3267"/>
    <w:rsid w:val="00990892"/>
    <w:rsid w:val="00AC64AC"/>
    <w:rsid w:val="00B70607"/>
    <w:rsid w:val="00BC15B3"/>
    <w:rsid w:val="00CA0D39"/>
    <w:rsid w:val="00E66C79"/>
    <w:rsid w:val="00EF77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en-GB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6C79"/>
    <w:rPr>
      <w:color w:val="808080"/>
    </w:rPr>
  </w:style>
  <w:style w:type="paragraph" w:customStyle="1" w:styleId="EDAC6335A1AB48ABB25CD71E26489334">
    <w:name w:val="EDAC6335A1AB48ABB25CD71E26489334"/>
    <w:rsid w:val="00E66C79"/>
    <w:pPr>
      <w:spacing w:after="160" w:line="259" w:lineRule="auto"/>
    </w:pPr>
    <w:rPr>
      <w:lang w:val="en-US" w:eastAsia="zh-CN"/>
    </w:rPr>
  </w:style>
  <w:style w:type="paragraph" w:customStyle="1" w:styleId="B435C0B76D02473EAED86526FCE81D81">
    <w:name w:val="B435C0B76D02473EAED86526FCE81D81"/>
    <w:rsid w:val="00E66C79"/>
    <w:pPr>
      <w:spacing w:after="160" w:line="259" w:lineRule="auto"/>
    </w:pPr>
    <w:rPr>
      <w:lang w:val="en-US" w:eastAsia="zh-CN"/>
    </w:rPr>
  </w:style>
  <w:style w:type="paragraph" w:customStyle="1" w:styleId="84D34F8C5DAE4E99A8E8BD6688929B3F">
    <w:name w:val="84D34F8C5DAE4E99A8E8BD6688929B3F"/>
    <w:rsid w:val="00E66C79"/>
    <w:pPr>
      <w:spacing w:after="160" w:line="259" w:lineRule="auto"/>
    </w:pPr>
    <w:rPr>
      <w:lang w:val="en-US" w:eastAsia="zh-CN"/>
    </w:rPr>
  </w:style>
  <w:style w:type="paragraph" w:customStyle="1" w:styleId="29BAAE7507C0447CB2E75C58901D9984">
    <w:name w:val="29BAAE7507C0447CB2E75C58901D9984"/>
    <w:rsid w:val="00E66C79"/>
    <w:pPr>
      <w:spacing w:after="160" w:line="259" w:lineRule="auto"/>
    </w:pPr>
    <w:rPr>
      <w:lang w:val="en-US" w:eastAsia="zh-CN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F750F2-B86D-4B3D-A50B-6703DDCCD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New_Phytologist_SI_template_2014</Template>
  <TotalTime>261</TotalTime>
  <Pages>16</Pages>
  <Words>922</Words>
  <Characters>4817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New Phytologist SI template</vt:lpstr>
    </vt:vector>
  </TitlesOfParts>
  <Company>Ohio State University</Company>
  <LinksUpToDate>false</LinksUpToDate>
  <CharactersWithSpaces>5728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New Phytologist SI template</dc:title>
  <dc:creator>Lennon, Sarah</dc:creator>
  <cp:lastModifiedBy>shijiang</cp:lastModifiedBy>
  <cp:revision>16</cp:revision>
  <cp:lastPrinted>2020-11-05T07:48:00Z</cp:lastPrinted>
  <dcterms:created xsi:type="dcterms:W3CDTF">2020-10-27T13:16:00Z</dcterms:created>
  <dcterms:modified xsi:type="dcterms:W3CDTF">2021-03-01T02:03:00Z</dcterms:modified>
</cp:coreProperties>
</file>