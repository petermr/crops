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07A2F" w14:textId="18C7E9DF" w:rsidR="002371B5" w:rsidRDefault="002371B5" w:rsidP="00C1285B">
      <w:pPr>
        <w:spacing w:after="200"/>
        <w:jc w:val="both"/>
      </w:pPr>
      <w:r w:rsidRPr="002371B5">
        <w:rPr>
          <w:b/>
          <w:lang w:val="en-GB"/>
        </w:rPr>
        <w:t xml:space="preserve">Supplementary Table 2. </w:t>
      </w:r>
      <w:r w:rsidRPr="002371B5">
        <w:rPr>
          <w:lang w:val="en-GB"/>
        </w:rPr>
        <w:t xml:space="preserve">Sesquiterpene composition of </w:t>
      </w:r>
      <w:r w:rsidRPr="002371B5">
        <w:rPr>
          <w:i/>
          <w:iCs/>
          <w:lang w:val="en-GB"/>
        </w:rPr>
        <w:t>V. vinifera</w:t>
      </w:r>
      <w:r w:rsidRPr="002371B5">
        <w:rPr>
          <w:lang w:val="en-GB"/>
        </w:rPr>
        <w:t xml:space="preserve"> flowers for Muscat of Alexandria (MA), Sauvignon Blanc (SB) and Shiraz (SH) cultivars at EL-18 and EL-26. Compounds are shown as µg/g fresh weight (± SD) of four biological repeats. Compounds marked with an asterisks (*) were identified and quantified using authentic standards. Likely parent carbocation associated with each sesquiterpene is indicated by the triangles and coloured according to the cascades of Figure 6.</w:t>
      </w:r>
    </w:p>
    <w:tbl>
      <w:tblPr>
        <w:tblW w:w="1278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00"/>
        <w:gridCol w:w="399"/>
        <w:gridCol w:w="81"/>
        <w:gridCol w:w="754"/>
        <w:gridCol w:w="68"/>
        <w:gridCol w:w="803"/>
        <w:gridCol w:w="69"/>
        <w:gridCol w:w="755"/>
        <w:gridCol w:w="71"/>
        <w:gridCol w:w="803"/>
        <w:gridCol w:w="71"/>
        <w:gridCol w:w="756"/>
        <w:gridCol w:w="71"/>
        <w:gridCol w:w="829"/>
        <w:gridCol w:w="71"/>
        <w:gridCol w:w="756"/>
        <w:gridCol w:w="71"/>
        <w:gridCol w:w="803"/>
        <w:gridCol w:w="71"/>
        <w:gridCol w:w="756"/>
        <w:gridCol w:w="71"/>
        <w:gridCol w:w="803"/>
        <w:gridCol w:w="71"/>
        <w:gridCol w:w="756"/>
        <w:gridCol w:w="71"/>
        <w:gridCol w:w="851"/>
        <w:gridCol w:w="8"/>
      </w:tblGrid>
      <w:tr w:rsidR="002371B5" w:rsidRPr="002371B5" w14:paraId="06CA90AC" w14:textId="77777777" w:rsidTr="002371B5">
        <w:trPr>
          <w:trHeight w:val="271"/>
        </w:trPr>
        <w:tc>
          <w:tcPr>
            <w:tcW w:w="210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C32282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B3A1F7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D57817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GB"/>
              </w:rPr>
              <w:t> </w:t>
            </w:r>
          </w:p>
        </w:tc>
        <w:tc>
          <w:tcPr>
            <w:tcW w:w="5052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B6CC0C1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GB"/>
              </w:rPr>
              <w:t>EL-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18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62B810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082" w:type="dxa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E00FBD8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GB"/>
              </w:rPr>
              <w:t>EL-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26</w:t>
            </w:r>
          </w:p>
        </w:tc>
      </w:tr>
      <w:tr w:rsidR="002371B5" w:rsidRPr="002371B5" w14:paraId="752594E2" w14:textId="77777777" w:rsidTr="002371B5">
        <w:trPr>
          <w:gridAfter w:val="1"/>
          <w:wAfter w:w="4" w:type="dxa"/>
          <w:trHeight w:val="264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41CCC0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SESQUITERPENE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FCD306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C751F5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 </w:t>
            </w:r>
          </w:p>
        </w:tc>
        <w:tc>
          <w:tcPr>
            <w:tcW w:w="162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2A02328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MA</w:t>
            </w:r>
          </w:p>
        </w:tc>
        <w:tc>
          <w:tcPr>
            <w:tcW w:w="6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47198D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2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50030E4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SB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605FA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343BA01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SH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84394E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3B421E9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MA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0859FC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14EFDEB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SB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E6FE07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01E7C7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SH</w:t>
            </w:r>
          </w:p>
        </w:tc>
      </w:tr>
      <w:tr w:rsidR="002371B5" w:rsidRPr="002371B5" w14:paraId="20F9A54D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DCD88E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β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-caryophyllene*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109E7DA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A5A5A5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10592E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23A2263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28.61</w:t>
            </w:r>
          </w:p>
        </w:tc>
        <w:tc>
          <w:tcPr>
            <w:tcW w:w="6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B46004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785E5E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1.15)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6D2CD8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2292E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32.64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9695A0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9AF1F9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1.14)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E5C09C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BEEC412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38.84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1E4BEA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F72FDE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2.32)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982B28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60890D6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27.95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1A90B6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2747F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0.5)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7005E2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4295B22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34.27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199F41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A357D1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2.29)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10D467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555B63A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41.73</w:t>
            </w:r>
          </w:p>
        </w:tc>
        <w:tc>
          <w:tcPr>
            <w:tcW w:w="7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43C84F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0C5026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3.2)</w:t>
            </w:r>
          </w:p>
        </w:tc>
      </w:tr>
      <w:tr w:rsidR="002371B5" w:rsidRPr="002371B5" w14:paraId="4C3E9987" w14:textId="77777777" w:rsidTr="002371B5">
        <w:trPr>
          <w:gridAfter w:val="1"/>
          <w:wAfter w:w="6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4472ED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(+)-</w:t>
            </w:r>
            <w:proofErr w:type="spellStart"/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Aromadendrene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9DC2E4E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E939C4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 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45A0B0B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D665BC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ADB65F1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26.74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DE28C1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2446E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0.41)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5C03CB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AE638E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28.34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2202D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CD47EF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0.46)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F16FFA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05984AD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43BBB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28601CC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9FFDB8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795C3E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27.98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7884FB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366726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0.69)</w:t>
            </w:r>
          </w:p>
        </w:tc>
      </w:tr>
      <w:tr w:rsidR="002371B5" w:rsidRPr="002371B5" w14:paraId="022A013F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894A2E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α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-humulene*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93AC0CE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A5A5A5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03517C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059FA2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39.52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6DEB0F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837C4C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0.32)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E85DAF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2F190B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uk-UA"/>
              </w:rPr>
              <w:t>39.96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9E07BA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3F4D2D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0.21)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24A6BA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C100FA7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41.03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F353F6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8CF168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0.33)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BA13D3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3B776CC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uk-UA"/>
              </w:rPr>
              <w:t>39.3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05552F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45BB16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0.13)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CB2A68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CAC1DAE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40.11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1FB675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4B93BB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0.32)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135C38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69A4A1D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41.26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81A05F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964916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0.52)</w:t>
            </w:r>
          </w:p>
        </w:tc>
      </w:tr>
      <w:tr w:rsidR="002371B5" w:rsidRPr="002371B5" w14:paraId="7291CBFC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7E7A8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</w:t>
            </w:r>
            <w:r w:rsidRPr="002371B5">
              <w:rPr>
                <w:rFonts w:eastAsia="Calibri" w:cs="Times New Roman"/>
                <w:i/>
                <w:iCs/>
                <w:color w:val="000000"/>
                <w:kern w:val="24"/>
                <w:sz w:val="20"/>
                <w:szCs w:val="20"/>
              </w:rPr>
              <w:t>E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)-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β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-farnesene*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F300A3B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053AD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AF6044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178.19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30CC47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BDA69D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45.33)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51C328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CC585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55.03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B64D00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8D63A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2.5)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C34BF9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EA7712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37.11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8ACC8D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A1107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0.68)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9012F1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D799133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132.03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BC442A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3E7EB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18.94)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F91636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79FC76D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57.53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7B28C5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7BEED7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7.81)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2A83AA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AE0004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44.49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E76656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F1CE53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2.1)</w:t>
            </w:r>
          </w:p>
        </w:tc>
      </w:tr>
      <w:tr w:rsidR="002371B5" w:rsidRPr="002371B5" w14:paraId="06BE794E" w14:textId="77777777" w:rsidTr="002371B5">
        <w:trPr>
          <w:gridAfter w:val="1"/>
          <w:wAfter w:w="6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E4B896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β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-selinene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2E3A5EA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60C5E5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 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594AB66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3802D4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756436D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33.65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659AB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BEE455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1.41)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EE5E34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44C229B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uk-UA"/>
              </w:rPr>
              <w:t>39.15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7D8870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8C0CE9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2.02)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7C34A4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A057F8C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FFB246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B1727E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31.43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282202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517F32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1.67)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2D7CC2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BBEC0DE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39.01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FF9C4F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C04FF2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2.24)</w:t>
            </w:r>
          </w:p>
        </w:tc>
      </w:tr>
      <w:tr w:rsidR="002371B5" w:rsidRPr="002371B5" w14:paraId="47A4C1D9" w14:textId="77777777" w:rsidTr="002371B5">
        <w:trPr>
          <w:gridAfter w:val="1"/>
          <w:wAfter w:w="6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44066E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</w:t>
            </w:r>
            <w:r w:rsidRPr="002371B5">
              <w:rPr>
                <w:rFonts w:eastAsia="Calibri" w:cs="Times New Roman"/>
                <w:i/>
                <w:iCs/>
                <w:color w:val="000000"/>
                <w:kern w:val="24"/>
                <w:sz w:val="20"/>
                <w:szCs w:val="20"/>
              </w:rPr>
              <w:t>E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)-caryophyllene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B85CEC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D19BA1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 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4C5DC9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CB6A9E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6A00FFA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28.69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91D19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622A41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0.61)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9FDC12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6E8A575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31.84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6201F4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95C628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1.13)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83C7AF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345DF66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A98101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6AE197F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27.77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015007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0C0B61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0.77)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C15915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276082E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31.89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524A86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A5E1DA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0.81)</w:t>
            </w:r>
          </w:p>
        </w:tc>
      </w:tr>
      <w:tr w:rsidR="002371B5" w:rsidRPr="002371B5" w14:paraId="0923F75A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6AD796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(+)-valencene*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8180B0A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6C3A33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C019FE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47.69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55F3D3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1BBABD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6.3)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7BD0B1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A5E2D1F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92.4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9F5D39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6C3B6E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10.44)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4B99D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859F7F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144.03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E89B7C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45C6EC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18.6)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912196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664D031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37.3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493D0D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C007F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2.13)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2FFA27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407BCF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73.95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E9297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6E9B7D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13.5)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F3E909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E3ECB4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141.28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A08258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594664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18.67)</w:t>
            </w:r>
          </w:p>
        </w:tc>
      </w:tr>
      <w:tr w:rsidR="002371B5" w:rsidRPr="002371B5" w14:paraId="741CA11D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3D4F77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α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-selinene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C263372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90847D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33794B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32.99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650FA2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B98D96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1.84)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1D8EFD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A76EFD6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32.01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FDBDCE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0B7576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1.3)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4A1B69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E63EA1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38.96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FD91C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3CEAA0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1.95)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A5EB35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E135C7D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28.34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CFE44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D7457F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0.82)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35FB47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99A0360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is-IS"/>
              </w:rPr>
              <w:t>30.04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480802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0C0F87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1.24)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608ABB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5B09E92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37.08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3BFE9A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473A8B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1.08)</w:t>
            </w:r>
          </w:p>
        </w:tc>
      </w:tr>
      <w:tr w:rsidR="002371B5" w:rsidRPr="002371B5" w14:paraId="16757D9A" w14:textId="77777777" w:rsidTr="002371B5">
        <w:trPr>
          <w:gridAfter w:val="1"/>
          <w:wAfter w:w="7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95DC28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proofErr w:type="spellStart"/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aromadendrene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CFDA683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E9E321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CBB466C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29.63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898A7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292643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2.2)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51BF33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C4E5F46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42.11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5A9AF3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9B2851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2.04)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0A906E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F7B425B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27.8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6AD86D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A1B6BA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1.15)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8FED02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284F948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25C1C1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2AD9B02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26.74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920659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E6DFE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0.14)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628464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21E10C0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</w:tr>
      <w:tr w:rsidR="002371B5" w:rsidRPr="002371B5" w14:paraId="230CB686" w14:textId="77777777" w:rsidTr="002371B5">
        <w:trPr>
          <w:gridAfter w:val="1"/>
          <w:wAfter w:w="5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4604D5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</w:t>
            </w:r>
            <w:proofErr w:type="gramStart"/>
            <w:r w:rsidRPr="002371B5">
              <w:rPr>
                <w:rFonts w:eastAsia="Calibri" w:cs="Times New Roman"/>
                <w:i/>
                <w:iCs/>
                <w:color w:val="000000"/>
                <w:kern w:val="24"/>
                <w:sz w:val="20"/>
                <w:szCs w:val="20"/>
              </w:rPr>
              <w:t>Z,E</w:t>
            </w:r>
            <w:proofErr w:type="gramEnd"/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)-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α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-farnesene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D83FEFC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EB7D3B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D9F777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 </w:t>
            </w:r>
          </w:p>
        </w:tc>
        <w:tc>
          <w:tcPr>
            <w:tcW w:w="1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F77C0D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85EE73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BDA44B6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F8AD87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C9EA7FD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D9F8A8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C92FD98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-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E1776E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38543A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47.25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D0421A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28B720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4.49)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A38F5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FBF4ABC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36.01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8A2DC6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ED0CB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1.66)</w:t>
            </w:r>
          </w:p>
        </w:tc>
      </w:tr>
      <w:tr w:rsidR="002371B5" w:rsidRPr="002371B5" w14:paraId="030D6296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9C2EC7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7-epi-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α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-selinene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5F5D358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4475C2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B98919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2CD4B69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45.53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8D2F859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08E5C2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5.7)</w:t>
            </w:r>
          </w:p>
        </w:tc>
        <w:tc>
          <w:tcPr>
            <w:tcW w:w="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0730F4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91DE3F8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83.82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BF7E6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F603A03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9.27)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99E58B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ABE0CDF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129.54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80076D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4DB056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15.94)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16BBD6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D4CEE1A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36.34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B5760AC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224587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2.07)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76286A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9D38735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68.21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2F6E95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62E727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11.54)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E4AAB9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1A6AE54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tr-TR"/>
              </w:rPr>
              <w:t>126.34</w:t>
            </w:r>
          </w:p>
        </w:tc>
        <w:tc>
          <w:tcPr>
            <w:tcW w:w="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27AB5F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8A2A7D5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15.92)</w:t>
            </w:r>
          </w:p>
        </w:tc>
      </w:tr>
      <w:tr w:rsidR="002371B5" w:rsidRPr="002371B5" w14:paraId="655213A1" w14:textId="77777777" w:rsidTr="002371B5">
        <w:trPr>
          <w:gridAfter w:val="1"/>
          <w:wAfter w:w="8" w:type="dxa"/>
          <w:trHeight w:val="355"/>
        </w:trPr>
        <w:tc>
          <w:tcPr>
            <w:tcW w:w="210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38BBD8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(</w:t>
            </w:r>
            <w:proofErr w:type="gramStart"/>
            <w:r w:rsidRPr="002371B5">
              <w:rPr>
                <w:rFonts w:eastAsia="Calibri" w:cs="Times New Roman"/>
                <w:i/>
                <w:iCs/>
                <w:color w:val="000000"/>
                <w:kern w:val="24"/>
                <w:sz w:val="20"/>
                <w:szCs w:val="20"/>
              </w:rPr>
              <w:t>E,E</w:t>
            </w:r>
            <w:proofErr w:type="gramEnd"/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)-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l-GR"/>
              </w:rPr>
              <w:t>α</w:t>
            </w: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</w:rPr>
              <w:t>-farnesene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2F3B8BF" w14:textId="77777777" w:rsidR="002371B5" w:rsidRPr="002371B5" w:rsidRDefault="002371B5" w:rsidP="00533DEC">
            <w:pPr>
              <w:spacing w:before="0" w:after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MS Mincho" w:cs="Times New Roman"/>
                <w:color w:val="EB7D3B"/>
                <w:kern w:val="24"/>
                <w:sz w:val="20"/>
                <w:szCs w:val="20"/>
                <w:lang w:val="en-GB"/>
              </w:rPr>
              <w:t>▲</w:t>
            </w:r>
          </w:p>
        </w:tc>
        <w:tc>
          <w:tcPr>
            <w:tcW w:w="8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033ECC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68CCF8F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62.54</w:t>
            </w:r>
          </w:p>
        </w:tc>
        <w:tc>
          <w:tcPr>
            <w:tcW w:w="6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303644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42C0FD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14.58)</w:t>
            </w:r>
          </w:p>
        </w:tc>
        <w:tc>
          <w:tcPr>
            <w:tcW w:w="6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969004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C3C74B6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139.09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65670E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36922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13.39)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191D78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055AEF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44.35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F7E7252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F4720F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3.61)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CC85AC0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D4E6586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72.03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3997D21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2621E5A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9.36)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933217D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9987422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nb-NO"/>
              </w:rPr>
              <w:t>145.04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8ABFDE8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9387564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31.86)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FC548B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C4442D1" w14:textId="77777777" w:rsidR="002371B5" w:rsidRPr="002371B5" w:rsidRDefault="002371B5" w:rsidP="00533DEC">
            <w:pPr>
              <w:spacing w:before="0" w:after="0"/>
              <w:jc w:val="right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hr-HR"/>
              </w:rPr>
              <w:t>84.97</w:t>
            </w:r>
          </w:p>
        </w:tc>
        <w:tc>
          <w:tcPr>
            <w:tcW w:w="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1C44276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136907E" w14:textId="77777777" w:rsidR="002371B5" w:rsidRPr="002371B5" w:rsidRDefault="002371B5" w:rsidP="00533DEC">
            <w:pPr>
              <w:spacing w:before="0" w:after="0"/>
              <w:rPr>
                <w:rFonts w:eastAsia="Times New Roman" w:cs="Times New Roman"/>
                <w:sz w:val="20"/>
                <w:szCs w:val="20"/>
              </w:rPr>
            </w:pPr>
            <w:r w:rsidRPr="002371B5">
              <w:rPr>
                <w:rFonts w:eastAsia="Calibri" w:cs="Times New Roman"/>
                <w:color w:val="000000"/>
                <w:kern w:val="24"/>
                <w:sz w:val="20"/>
                <w:szCs w:val="20"/>
                <w:lang w:val="en-ZA"/>
              </w:rPr>
              <w:t>(± 10.2)</w:t>
            </w:r>
          </w:p>
        </w:tc>
      </w:tr>
    </w:tbl>
    <w:p w14:paraId="7B65BC41" w14:textId="77EAF2F0" w:rsidR="00DE23E8" w:rsidRPr="001549D3" w:rsidRDefault="00DE23E8" w:rsidP="00C1285B">
      <w:pPr>
        <w:keepNext/>
        <w:jc w:val="both"/>
      </w:pPr>
      <w:bookmarkStart w:id="0" w:name="_GoBack"/>
      <w:bookmarkEnd w:id="0"/>
    </w:p>
    <w:sectPr w:rsidR="00DE23E8" w:rsidRPr="001549D3" w:rsidSect="009610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5840" w:h="12240" w:orient="landscape"/>
      <w:pgMar w:top="1181" w:right="1138" w:bottom="1282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D185C" w14:textId="77777777" w:rsidR="007D155C" w:rsidRDefault="007D155C" w:rsidP="00117666">
      <w:pPr>
        <w:spacing w:after="0"/>
      </w:pPr>
      <w:r>
        <w:separator/>
      </w:r>
    </w:p>
  </w:endnote>
  <w:endnote w:type="continuationSeparator" w:id="0">
    <w:p w14:paraId="7A5CDECF" w14:textId="77777777" w:rsidR="007D155C" w:rsidRDefault="007D155C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1EF26" w14:textId="77777777" w:rsidR="007D155C" w:rsidRDefault="007D155C" w:rsidP="00117666">
      <w:pPr>
        <w:spacing w:after="0"/>
      </w:pPr>
      <w:r>
        <w:separator/>
      </w:r>
    </w:p>
  </w:footnote>
  <w:footnote w:type="continuationSeparator" w:id="0">
    <w:p w14:paraId="70301D53" w14:textId="77777777" w:rsidR="007D155C" w:rsidRDefault="007D155C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9A5F7" w14:textId="4161C571" w:rsidR="00E84543" w:rsidRPr="00E84543" w:rsidRDefault="00E84543" w:rsidP="00E84543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Pr="009151AA">
      <w:rPr>
        <w:rFonts w:cs="Times New Roman"/>
      </w:rPr>
      <w:t>Supplementary Material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2" name="Picture 2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63DF3"/>
    <w:rsid w:val="00077D53"/>
    <w:rsid w:val="000D06F5"/>
    <w:rsid w:val="00105FD9"/>
    <w:rsid w:val="00117666"/>
    <w:rsid w:val="001549D3"/>
    <w:rsid w:val="00160065"/>
    <w:rsid w:val="00177D84"/>
    <w:rsid w:val="002371B5"/>
    <w:rsid w:val="00267D18"/>
    <w:rsid w:val="002868E2"/>
    <w:rsid w:val="002869C3"/>
    <w:rsid w:val="002936E4"/>
    <w:rsid w:val="002B4A57"/>
    <w:rsid w:val="002C74CA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33DEC"/>
    <w:rsid w:val="00593EEA"/>
    <w:rsid w:val="005A5EEE"/>
    <w:rsid w:val="005D66E7"/>
    <w:rsid w:val="00623D10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7D155C"/>
    <w:rsid w:val="00817DD6"/>
    <w:rsid w:val="0083759F"/>
    <w:rsid w:val="00885156"/>
    <w:rsid w:val="009151AA"/>
    <w:rsid w:val="0093429D"/>
    <w:rsid w:val="00943573"/>
    <w:rsid w:val="00961017"/>
    <w:rsid w:val="00970F7D"/>
    <w:rsid w:val="00994A3D"/>
    <w:rsid w:val="009C2B12"/>
    <w:rsid w:val="00A174D9"/>
    <w:rsid w:val="00AA4D24"/>
    <w:rsid w:val="00AB6715"/>
    <w:rsid w:val="00B058B2"/>
    <w:rsid w:val="00B1671E"/>
    <w:rsid w:val="00B25EB8"/>
    <w:rsid w:val="00B37F4D"/>
    <w:rsid w:val="00C1285B"/>
    <w:rsid w:val="00C52A7B"/>
    <w:rsid w:val="00C56BAF"/>
    <w:rsid w:val="00C62733"/>
    <w:rsid w:val="00C679AA"/>
    <w:rsid w:val="00C75972"/>
    <w:rsid w:val="00CD066B"/>
    <w:rsid w:val="00CE4FEE"/>
    <w:rsid w:val="00DB59C3"/>
    <w:rsid w:val="00DC259A"/>
    <w:rsid w:val="00DE23E8"/>
    <w:rsid w:val="00E52377"/>
    <w:rsid w:val="00E64E17"/>
    <w:rsid w:val="00E84543"/>
    <w:rsid w:val="00E866C9"/>
    <w:rsid w:val="00EA3D3C"/>
    <w:rsid w:val="00EC090A"/>
    <w:rsid w:val="00ED20B5"/>
    <w:rsid w:val="00F46900"/>
    <w:rsid w:val="00F576C9"/>
    <w:rsid w:val="00F61D89"/>
    <w:rsid w:val="00FE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0D0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047E0E4A-E84D-7444-B62C-BE2FF6105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Cobus Smit</dc:creator>
  <cp:lastModifiedBy>Smit, SJ, Mnr [sjsmit@sun.ac.za]</cp:lastModifiedBy>
  <cp:revision>2</cp:revision>
  <cp:lastPrinted>2018-11-05T09:18:00Z</cp:lastPrinted>
  <dcterms:created xsi:type="dcterms:W3CDTF">2018-11-05T09:38:00Z</dcterms:created>
  <dcterms:modified xsi:type="dcterms:W3CDTF">2018-11-05T09:38:00Z</dcterms:modified>
</cp:coreProperties>
</file>